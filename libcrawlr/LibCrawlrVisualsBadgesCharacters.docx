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C4C" w:rsidRDefault="006B69E5" w:rsidP="00D370A4">
      <w:pPr>
        <w:jc w:val="center"/>
        <w:rPr>
          <w:b/>
          <w:bCs/>
          <w:sz w:val="36"/>
          <w:szCs w:val="36"/>
        </w:rPr>
      </w:pPr>
      <w:proofErr w:type="spellStart"/>
      <w:r>
        <w:rPr>
          <w:b/>
          <w:bCs/>
          <w:sz w:val="36"/>
          <w:szCs w:val="36"/>
        </w:rPr>
        <w:t>LibCrawlr</w:t>
      </w:r>
      <w:proofErr w:type="spellEnd"/>
      <w:r>
        <w:rPr>
          <w:b/>
          <w:bCs/>
          <w:sz w:val="36"/>
          <w:szCs w:val="36"/>
        </w:rPr>
        <w:t xml:space="preserve"> </w:t>
      </w:r>
      <w:r w:rsidR="00023C4C">
        <w:rPr>
          <w:b/>
          <w:bCs/>
          <w:sz w:val="36"/>
          <w:szCs w:val="36"/>
        </w:rPr>
        <w:t>Elements</w:t>
      </w:r>
      <w:r w:rsidR="00D370A4">
        <w:rPr>
          <w:b/>
          <w:bCs/>
          <w:sz w:val="36"/>
          <w:szCs w:val="36"/>
        </w:rPr>
        <w:t>: Characters and Badges</w:t>
      </w:r>
    </w:p>
    <w:p w:rsidR="003C0E7B" w:rsidRPr="002E091E" w:rsidRDefault="003C0E7B" w:rsidP="00AB3149">
      <w:pPr>
        <w:rPr>
          <w:sz w:val="32"/>
          <w:szCs w:val="32"/>
        </w:rPr>
      </w:pPr>
      <w:r w:rsidRPr="002E091E">
        <w:rPr>
          <w:sz w:val="32"/>
          <w:szCs w:val="32"/>
        </w:rPr>
        <w:t>Begin</w:t>
      </w:r>
      <w:r w:rsidR="00B56898">
        <w:rPr>
          <w:sz w:val="32"/>
          <w:szCs w:val="32"/>
        </w:rPr>
        <w:t xml:space="preserve">s </w:t>
      </w:r>
      <w:r w:rsidRPr="002E091E">
        <w:rPr>
          <w:sz w:val="32"/>
          <w:szCs w:val="32"/>
        </w:rPr>
        <w:t>in dark room</w:t>
      </w:r>
      <w:r w:rsidR="00B56898">
        <w:rPr>
          <w:sz w:val="32"/>
          <w:szCs w:val="32"/>
        </w:rPr>
        <w:t xml:space="preserve"> where you wake up and are </w:t>
      </w:r>
      <w:r w:rsidRPr="002E091E">
        <w:rPr>
          <w:sz w:val="32"/>
          <w:szCs w:val="32"/>
        </w:rPr>
        <w:t xml:space="preserve">gradually fed clues about where </w:t>
      </w:r>
      <w:r w:rsidR="00B56898">
        <w:rPr>
          <w:sz w:val="32"/>
          <w:szCs w:val="32"/>
        </w:rPr>
        <w:t xml:space="preserve">you </w:t>
      </w:r>
      <w:r w:rsidRPr="002E091E">
        <w:rPr>
          <w:sz w:val="32"/>
          <w:szCs w:val="32"/>
        </w:rPr>
        <w:t>are and what’s happening</w:t>
      </w:r>
      <w:r w:rsidR="00AB3149">
        <w:rPr>
          <w:sz w:val="32"/>
          <w:szCs w:val="32"/>
        </w:rPr>
        <w:t xml:space="preserve">. You </w:t>
      </w:r>
      <w:r w:rsidR="00B56898">
        <w:rPr>
          <w:sz w:val="32"/>
          <w:szCs w:val="32"/>
        </w:rPr>
        <w:t xml:space="preserve">earn </w:t>
      </w:r>
      <w:r w:rsidRPr="002E091E">
        <w:rPr>
          <w:sz w:val="32"/>
          <w:szCs w:val="32"/>
        </w:rPr>
        <w:t xml:space="preserve">information about </w:t>
      </w:r>
      <w:r w:rsidR="00B56898">
        <w:rPr>
          <w:sz w:val="32"/>
          <w:szCs w:val="32"/>
        </w:rPr>
        <w:t>your</w:t>
      </w:r>
      <w:r w:rsidRPr="002E091E">
        <w:rPr>
          <w:sz w:val="32"/>
          <w:szCs w:val="32"/>
        </w:rPr>
        <w:t xml:space="preserve"> situation by completing tasks. </w:t>
      </w:r>
    </w:p>
    <w:p w:rsidR="003C0E7B" w:rsidRDefault="007D785F" w:rsidP="000C5B5B">
      <w:pPr>
        <w:rPr>
          <w:b/>
          <w:sz w:val="32"/>
          <w:szCs w:val="32"/>
        </w:rPr>
      </w:pPr>
      <w:r>
        <w:rPr>
          <w:b/>
          <w:sz w:val="32"/>
          <w:szCs w:val="32"/>
        </w:rPr>
        <w:t>Characters</w:t>
      </w:r>
    </w:p>
    <w:p w:rsidR="00B87057" w:rsidRDefault="00804956" w:rsidP="000C5B5B">
      <w:pPr>
        <w:rPr>
          <w:sz w:val="32"/>
          <w:szCs w:val="32"/>
        </w:rPr>
      </w:pPr>
      <w:r w:rsidRPr="00B87057">
        <w:rPr>
          <w:b/>
          <w:sz w:val="32"/>
          <w:szCs w:val="32"/>
        </w:rPr>
        <w:t>Olivia</w:t>
      </w:r>
      <w:r w:rsidRPr="000079DA">
        <w:rPr>
          <w:sz w:val="32"/>
          <w:szCs w:val="32"/>
        </w:rPr>
        <w:t xml:space="preserve"> </w:t>
      </w:r>
    </w:p>
    <w:p w:rsidR="00740656" w:rsidRDefault="0040366F" w:rsidP="00E70D4A">
      <w:pPr>
        <w:rPr>
          <w:sz w:val="32"/>
          <w:szCs w:val="32"/>
        </w:rPr>
      </w:pPr>
      <w:r>
        <w:rPr>
          <w:sz w:val="32"/>
          <w:szCs w:val="32"/>
        </w:rPr>
        <w:t>I</w:t>
      </w:r>
      <w:r w:rsidR="00804956" w:rsidRPr="000079DA">
        <w:rPr>
          <w:sz w:val="32"/>
          <w:szCs w:val="32"/>
        </w:rPr>
        <w:t xml:space="preserve">s from </w:t>
      </w:r>
      <w:r w:rsidR="00F5651A">
        <w:rPr>
          <w:sz w:val="32"/>
          <w:szCs w:val="32"/>
        </w:rPr>
        <w:t>Jamaica</w:t>
      </w:r>
      <w:r w:rsidR="00804956" w:rsidRPr="000079DA">
        <w:rPr>
          <w:sz w:val="32"/>
          <w:szCs w:val="32"/>
        </w:rPr>
        <w:t xml:space="preserve"> and has red hair. She wears a </w:t>
      </w:r>
      <w:r w:rsidR="00676482">
        <w:rPr>
          <w:sz w:val="32"/>
          <w:szCs w:val="32"/>
        </w:rPr>
        <w:t xml:space="preserve">man’s </w:t>
      </w:r>
      <w:r w:rsidR="0070628A">
        <w:rPr>
          <w:sz w:val="32"/>
          <w:szCs w:val="32"/>
        </w:rPr>
        <w:t xml:space="preserve">vintage </w:t>
      </w:r>
      <w:r w:rsidR="00804956" w:rsidRPr="000079DA">
        <w:rPr>
          <w:sz w:val="32"/>
          <w:szCs w:val="32"/>
        </w:rPr>
        <w:t>leather pilot jacket</w:t>
      </w:r>
      <w:r w:rsidR="00873A9F">
        <w:rPr>
          <w:sz w:val="32"/>
          <w:szCs w:val="32"/>
        </w:rPr>
        <w:t xml:space="preserve"> – diesel</w:t>
      </w:r>
      <w:r w:rsidR="00E70D4A">
        <w:rPr>
          <w:sz w:val="32"/>
          <w:szCs w:val="32"/>
        </w:rPr>
        <w:t>/steam-</w:t>
      </w:r>
      <w:r w:rsidR="00873A9F">
        <w:rPr>
          <w:sz w:val="32"/>
          <w:szCs w:val="32"/>
        </w:rPr>
        <w:t>punk</w:t>
      </w:r>
      <w:r w:rsidR="00E70D4A">
        <w:rPr>
          <w:sz w:val="32"/>
          <w:szCs w:val="32"/>
        </w:rPr>
        <w:t>.</w:t>
      </w:r>
      <w:r w:rsidR="00804956">
        <w:rPr>
          <w:sz w:val="32"/>
          <w:szCs w:val="32"/>
        </w:rPr>
        <w:t xml:space="preserve"> </w:t>
      </w:r>
    </w:p>
    <w:p w:rsidR="00732CB7" w:rsidRDefault="0070628A" w:rsidP="000C5B5B">
      <w:pPr>
        <w:rPr>
          <w:sz w:val="32"/>
          <w:szCs w:val="32"/>
        </w:rPr>
      </w:pPr>
      <w:r>
        <w:rPr>
          <w:noProof/>
        </w:rPr>
        <w:drawing>
          <wp:inline distT="0" distB="0" distL="0" distR="0">
            <wp:extent cx="2923259" cy="2911642"/>
            <wp:effectExtent l="0" t="0" r="0" b="3175"/>
            <wp:docPr id="18" name="Picture 18" descr="http://blackwomennaturalhairstyles.com/wp-content/uploads/2014/10/Killadoest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ackwomennaturalhairstyles.com/wp-content/uploads/2014/10/Killadoestha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8574" cy="2916936"/>
                    </a:xfrm>
                    <a:prstGeom prst="rect">
                      <a:avLst/>
                    </a:prstGeom>
                    <a:noFill/>
                    <a:ln>
                      <a:noFill/>
                    </a:ln>
                  </pic:spPr>
                </pic:pic>
              </a:graphicData>
            </a:graphic>
          </wp:inline>
        </w:drawing>
      </w:r>
      <w:r w:rsidRPr="0070628A">
        <w:t xml:space="preserve"> </w:t>
      </w:r>
      <w:r>
        <w:rPr>
          <w:noProof/>
        </w:rPr>
        <w:drawing>
          <wp:inline distT="0" distB="0" distL="0" distR="0">
            <wp:extent cx="2419596" cy="3352800"/>
            <wp:effectExtent l="0" t="0" r="0" b="0"/>
            <wp:docPr id="19" name="Picture 19" descr="http://hairstyleforwomen.net/wp-content/uploads/2015/12/colored-dreadlocks-hairstyle-for-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irstyleforwomen.net/wp-content/uploads/2015/12/colored-dreadlocks-hairstyle-for-201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24398" cy="3359455"/>
                    </a:xfrm>
                    <a:prstGeom prst="rect">
                      <a:avLst/>
                    </a:prstGeom>
                    <a:noFill/>
                    <a:ln>
                      <a:noFill/>
                    </a:ln>
                  </pic:spPr>
                </pic:pic>
              </a:graphicData>
            </a:graphic>
          </wp:inline>
        </w:drawing>
      </w:r>
    </w:p>
    <w:p w:rsidR="00ED2393" w:rsidRDefault="00E37E19" w:rsidP="000C5B5B">
      <w:pPr>
        <w:rPr>
          <w:sz w:val="32"/>
          <w:szCs w:val="32"/>
        </w:rPr>
      </w:pPr>
      <w:r>
        <w:rPr>
          <w:sz w:val="32"/>
          <w:szCs w:val="32"/>
        </w:rPr>
        <w:t>“</w:t>
      </w:r>
      <w:r w:rsidR="00740656">
        <w:rPr>
          <w:sz w:val="32"/>
          <w:szCs w:val="32"/>
        </w:rPr>
        <w:t>I was d</w:t>
      </w:r>
      <w:r w:rsidR="00590365" w:rsidRPr="000079DA">
        <w:rPr>
          <w:sz w:val="32"/>
          <w:szCs w:val="32"/>
        </w:rPr>
        <w:t>issatisfied with the philosophy of Freedom City</w:t>
      </w:r>
      <w:r w:rsidR="00740656">
        <w:rPr>
          <w:sz w:val="32"/>
          <w:szCs w:val="32"/>
        </w:rPr>
        <w:t>.</w:t>
      </w:r>
      <w:r>
        <w:rPr>
          <w:sz w:val="32"/>
          <w:szCs w:val="32"/>
        </w:rPr>
        <w:t>”</w:t>
      </w:r>
      <w:r w:rsidR="00740656">
        <w:rPr>
          <w:sz w:val="32"/>
          <w:szCs w:val="32"/>
        </w:rPr>
        <w:t xml:space="preserve"> </w:t>
      </w:r>
      <w:r>
        <w:rPr>
          <w:sz w:val="32"/>
          <w:szCs w:val="32"/>
        </w:rPr>
        <w:t>“I wondered w</w:t>
      </w:r>
      <w:r w:rsidRPr="000079DA">
        <w:rPr>
          <w:sz w:val="32"/>
          <w:szCs w:val="32"/>
        </w:rPr>
        <w:t xml:space="preserve">ho </w:t>
      </w:r>
      <w:r>
        <w:rPr>
          <w:sz w:val="32"/>
          <w:szCs w:val="32"/>
        </w:rPr>
        <w:t xml:space="preserve">was </w:t>
      </w:r>
      <w:r w:rsidRPr="000079DA">
        <w:rPr>
          <w:sz w:val="32"/>
          <w:szCs w:val="32"/>
        </w:rPr>
        <w:t>funding the research</w:t>
      </w:r>
      <w:r>
        <w:rPr>
          <w:sz w:val="32"/>
          <w:szCs w:val="32"/>
        </w:rPr>
        <w:t xml:space="preserve">.” </w:t>
      </w:r>
      <w:r w:rsidRPr="000079DA">
        <w:rPr>
          <w:sz w:val="32"/>
          <w:szCs w:val="32"/>
        </w:rPr>
        <w:t xml:space="preserve"> </w:t>
      </w:r>
      <w:r>
        <w:rPr>
          <w:sz w:val="32"/>
          <w:szCs w:val="32"/>
        </w:rPr>
        <w:t xml:space="preserve">“I </w:t>
      </w:r>
      <w:r w:rsidR="00590365" w:rsidRPr="000079DA">
        <w:rPr>
          <w:sz w:val="32"/>
          <w:szCs w:val="32"/>
        </w:rPr>
        <w:t xml:space="preserve">secretly began tutelage under </w:t>
      </w:r>
      <w:proofErr w:type="spellStart"/>
      <w:r w:rsidR="002D1BCF" w:rsidRPr="002D1BCF">
        <w:rPr>
          <w:sz w:val="32"/>
          <w:szCs w:val="32"/>
        </w:rPr>
        <w:t>Araneae</w:t>
      </w:r>
      <w:proofErr w:type="spellEnd"/>
      <w:r w:rsidR="002D1BCF">
        <w:rPr>
          <w:sz w:val="32"/>
          <w:szCs w:val="32"/>
        </w:rPr>
        <w:t>.</w:t>
      </w:r>
      <w:r>
        <w:rPr>
          <w:sz w:val="32"/>
          <w:szCs w:val="32"/>
        </w:rPr>
        <w:t>”</w:t>
      </w:r>
    </w:p>
    <w:p w:rsidR="006C36EC" w:rsidRDefault="006C36EC" w:rsidP="002E091E">
      <w:pPr>
        <w:rPr>
          <w:bCs/>
          <w:sz w:val="36"/>
          <w:szCs w:val="36"/>
        </w:rPr>
      </w:pPr>
    </w:p>
    <w:p w:rsidR="002E091E" w:rsidRPr="002E091E" w:rsidRDefault="002E091E" w:rsidP="002E091E">
      <w:pPr>
        <w:rPr>
          <w:bCs/>
          <w:sz w:val="32"/>
          <w:szCs w:val="32"/>
        </w:rPr>
      </w:pPr>
    </w:p>
    <w:p w:rsidR="009F12D5" w:rsidRDefault="009F12D5" w:rsidP="002E091E">
      <w:pPr>
        <w:rPr>
          <w:bCs/>
          <w:sz w:val="32"/>
          <w:szCs w:val="32"/>
        </w:rPr>
      </w:pPr>
    </w:p>
    <w:p w:rsidR="004E2AD1" w:rsidRPr="002E091E" w:rsidRDefault="004E2AD1" w:rsidP="000C5B5B">
      <w:pPr>
        <w:rPr>
          <w:bCs/>
          <w:sz w:val="32"/>
          <w:szCs w:val="32"/>
        </w:rPr>
      </w:pPr>
    </w:p>
    <w:p w:rsidR="00023C4C" w:rsidRPr="002E091E" w:rsidRDefault="00023C4C" w:rsidP="000C5B5B">
      <w:pPr>
        <w:rPr>
          <w:bCs/>
          <w:sz w:val="32"/>
          <w:szCs w:val="32"/>
        </w:rPr>
      </w:pPr>
      <w:r w:rsidRPr="002E091E">
        <w:rPr>
          <w:bCs/>
          <w:sz w:val="32"/>
          <w:szCs w:val="32"/>
        </w:rPr>
        <w:t>Characters:</w:t>
      </w:r>
    </w:p>
    <w:p w:rsidR="008E1004" w:rsidRPr="002E091E" w:rsidRDefault="00023C4C" w:rsidP="008E1004">
      <w:pPr>
        <w:rPr>
          <w:sz w:val="32"/>
          <w:szCs w:val="32"/>
        </w:rPr>
      </w:pPr>
      <w:r w:rsidRPr="002E091E">
        <w:rPr>
          <w:b/>
          <w:bCs/>
          <w:sz w:val="32"/>
          <w:szCs w:val="32"/>
        </w:rPr>
        <w:t>Dante’s ghost</w:t>
      </w:r>
      <w:r w:rsidRPr="002E091E">
        <w:rPr>
          <w:bCs/>
          <w:sz w:val="32"/>
          <w:szCs w:val="32"/>
        </w:rPr>
        <w:t xml:space="preserve"> </w:t>
      </w:r>
      <w:r w:rsidR="00617C0B" w:rsidRPr="002E091E">
        <w:rPr>
          <w:bCs/>
          <w:sz w:val="32"/>
          <w:szCs w:val="32"/>
        </w:rPr>
        <w:t xml:space="preserve">– angry </w:t>
      </w:r>
      <w:r w:rsidRPr="002E091E">
        <w:rPr>
          <w:bCs/>
          <w:sz w:val="32"/>
          <w:szCs w:val="32"/>
        </w:rPr>
        <w:t xml:space="preserve">– </w:t>
      </w:r>
      <w:r w:rsidR="006C36EC">
        <w:rPr>
          <w:bCs/>
          <w:sz w:val="32"/>
          <w:szCs w:val="32"/>
        </w:rPr>
        <w:t xml:space="preserve">only </w:t>
      </w:r>
      <w:r w:rsidRPr="002E091E">
        <w:rPr>
          <w:bCs/>
          <w:sz w:val="32"/>
          <w:szCs w:val="32"/>
        </w:rPr>
        <w:t>the fa</w:t>
      </w:r>
      <w:r w:rsidR="006C36EC">
        <w:rPr>
          <w:bCs/>
          <w:sz w:val="32"/>
          <w:szCs w:val="32"/>
        </w:rPr>
        <w:t>ce of the bust (need a better straight on photo to work with)</w:t>
      </w:r>
      <w:r w:rsidR="008E1004">
        <w:rPr>
          <w:bCs/>
          <w:sz w:val="32"/>
          <w:szCs w:val="32"/>
        </w:rPr>
        <w:t xml:space="preserve">. </w:t>
      </w:r>
      <w:r w:rsidR="008E1004" w:rsidRPr="002E091E">
        <w:rPr>
          <w:sz w:val="32"/>
          <w:szCs w:val="32"/>
        </w:rPr>
        <w:t xml:space="preserve">Dante is angry because he was left in storage – lingering for years while contemporary men argued over laws. If you get an answer wrong he appears and warns you that you only have one more chance – and gives you a clue. But if you get it wrong again he gets very angry and you are sent to the third tier of hell with the lawyers that kept him in storage. </w:t>
      </w:r>
    </w:p>
    <w:p w:rsidR="007A7306" w:rsidRPr="002E091E" w:rsidRDefault="00C70F66" w:rsidP="006C36EC">
      <w:pPr>
        <w:rPr>
          <w:bCs/>
          <w:sz w:val="32"/>
          <w:szCs w:val="32"/>
        </w:rPr>
      </w:pPr>
      <w:r w:rsidRPr="002E091E">
        <w:rPr>
          <w:bCs/>
          <w:sz w:val="32"/>
          <w:szCs w:val="32"/>
        </w:rPr>
        <w:br/>
      </w:r>
      <w:r w:rsidR="007A7306" w:rsidRPr="002E091E">
        <w:rPr>
          <w:noProof/>
          <w:sz w:val="32"/>
          <w:szCs w:val="32"/>
        </w:rPr>
        <w:drawing>
          <wp:inline distT="0" distB="0" distL="0" distR="0">
            <wp:extent cx="5003800" cy="3752850"/>
            <wp:effectExtent l="0" t="0" r="6350" b="0"/>
            <wp:docPr id="3" name="Picture 3" descr="https://mountaineerlife.files.wordpress.com/2011/03/d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ountaineerlife.files.wordpress.com/2011/03/dant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800" cy="3752850"/>
                    </a:xfrm>
                    <a:prstGeom prst="rect">
                      <a:avLst/>
                    </a:prstGeom>
                    <a:noFill/>
                    <a:ln>
                      <a:noFill/>
                    </a:ln>
                  </pic:spPr>
                </pic:pic>
              </a:graphicData>
            </a:graphic>
          </wp:inline>
        </w:drawing>
      </w:r>
    </w:p>
    <w:p w:rsidR="00B53186" w:rsidRPr="002E091E" w:rsidRDefault="00B53186" w:rsidP="000C5B5B">
      <w:pPr>
        <w:rPr>
          <w:bCs/>
          <w:sz w:val="32"/>
          <w:szCs w:val="32"/>
        </w:rPr>
      </w:pPr>
      <w:r w:rsidRPr="002E091E">
        <w:rPr>
          <w:noProof/>
          <w:sz w:val="32"/>
          <w:szCs w:val="32"/>
        </w:rPr>
        <w:lastRenderedPageBreak/>
        <w:drawing>
          <wp:inline distT="0" distB="0" distL="0" distR="0">
            <wp:extent cx="4160671" cy="2787650"/>
            <wp:effectExtent l="0" t="0" r="0" b="0"/>
            <wp:docPr id="2" name="Picture 2" descr="http://1.bp.blogspot.com/-TI39rFnrnNc/UeWHKfwEQdI/AAAAAAAAKYU/ck2F4g6iSOo/s1600/800px-HU_Budapest_Anonymous_stat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TI39rFnrnNc/UeWHKfwEQdI/AAAAAAAAKYU/ck2F4g6iSOo/s1600/800px-HU_Budapest_Anonymous_statu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5879" cy="2791139"/>
                    </a:xfrm>
                    <a:prstGeom prst="rect">
                      <a:avLst/>
                    </a:prstGeom>
                    <a:noFill/>
                    <a:ln>
                      <a:noFill/>
                    </a:ln>
                  </pic:spPr>
                </pic:pic>
              </a:graphicData>
            </a:graphic>
          </wp:inline>
        </w:drawing>
      </w:r>
    </w:p>
    <w:p w:rsidR="00705335" w:rsidRDefault="00617C0B" w:rsidP="00303555">
      <w:pPr>
        <w:rPr>
          <w:bCs/>
          <w:sz w:val="32"/>
          <w:szCs w:val="32"/>
        </w:rPr>
      </w:pPr>
      <w:r w:rsidRPr="002E091E">
        <w:rPr>
          <w:b/>
          <w:bCs/>
          <w:sz w:val="32"/>
          <w:szCs w:val="32"/>
        </w:rPr>
        <w:t xml:space="preserve">Eliza Skinner </w:t>
      </w:r>
      <w:r w:rsidRPr="002E091E">
        <w:rPr>
          <w:bCs/>
          <w:sz w:val="32"/>
          <w:szCs w:val="32"/>
        </w:rPr>
        <w:t xml:space="preserve">- </w:t>
      </w:r>
      <w:r w:rsidR="00023C4C" w:rsidRPr="002E091E">
        <w:rPr>
          <w:bCs/>
          <w:sz w:val="32"/>
          <w:szCs w:val="32"/>
        </w:rPr>
        <w:t>Cataloger/ghost - ancient woman with gray hair in a bun, like a super old Eliza</w:t>
      </w:r>
      <w:r w:rsidRPr="002E091E">
        <w:rPr>
          <w:bCs/>
          <w:sz w:val="32"/>
          <w:szCs w:val="32"/>
        </w:rPr>
        <w:t xml:space="preserve"> from the picture</w:t>
      </w:r>
      <w:r w:rsidR="00023C4C" w:rsidRPr="002E091E">
        <w:rPr>
          <w:bCs/>
          <w:sz w:val="32"/>
          <w:szCs w:val="32"/>
        </w:rPr>
        <w:t xml:space="preserve"> – covered in cobwebs</w:t>
      </w:r>
      <w:r w:rsidR="001924B1" w:rsidRPr="002E091E">
        <w:rPr>
          <w:bCs/>
          <w:sz w:val="32"/>
          <w:szCs w:val="32"/>
        </w:rPr>
        <w:t xml:space="preserve"> - </w:t>
      </w:r>
      <w:r w:rsidR="00705335" w:rsidRPr="002E091E">
        <w:rPr>
          <w:bCs/>
          <w:sz w:val="32"/>
          <w:szCs w:val="32"/>
        </w:rPr>
        <w:t>She’s got a secret</w:t>
      </w:r>
      <w:r w:rsidR="00303555">
        <w:rPr>
          <w:bCs/>
          <w:sz w:val="32"/>
          <w:szCs w:val="32"/>
        </w:rPr>
        <w:t xml:space="preserve"> – antique eyeglasses hang from a chain around her neck.  </w:t>
      </w:r>
    </w:p>
    <w:p w:rsidR="009F12D5" w:rsidRPr="002E091E" w:rsidRDefault="009F12D5" w:rsidP="009F12D5">
      <w:pPr>
        <w:rPr>
          <w:bCs/>
          <w:sz w:val="32"/>
          <w:szCs w:val="32"/>
        </w:rPr>
      </w:pPr>
      <w:r w:rsidRPr="002E091E">
        <w:rPr>
          <w:bCs/>
          <w:sz w:val="32"/>
          <w:szCs w:val="32"/>
        </w:rPr>
        <w:t xml:space="preserve">Eliza led you to believe that she was a prisoner of the cruel spider. However, she is the one who is in control of the innocent spider and the Robinson family, who only wish to save students from being misled into poor choices that can ruin their academic success and personal lives. </w:t>
      </w:r>
    </w:p>
    <w:p w:rsidR="009F12D5" w:rsidRPr="000079DA" w:rsidRDefault="009F12D5" w:rsidP="009F12D5">
      <w:pPr>
        <w:rPr>
          <w:sz w:val="32"/>
          <w:szCs w:val="32"/>
        </w:rPr>
      </w:pPr>
      <w:r>
        <w:rPr>
          <w:sz w:val="32"/>
          <w:szCs w:val="32"/>
        </w:rPr>
        <w:t>Eliza w</w:t>
      </w:r>
      <w:r w:rsidRPr="000079DA">
        <w:rPr>
          <w:sz w:val="32"/>
          <w:szCs w:val="32"/>
        </w:rPr>
        <w:t>as in the magic circle</w:t>
      </w:r>
      <w:r>
        <w:rPr>
          <w:sz w:val="32"/>
          <w:szCs w:val="32"/>
        </w:rPr>
        <w:t xml:space="preserve">. She </w:t>
      </w:r>
      <w:r w:rsidRPr="000079DA">
        <w:rPr>
          <w:sz w:val="32"/>
          <w:szCs w:val="32"/>
        </w:rPr>
        <w:t>experiment</w:t>
      </w:r>
      <w:r>
        <w:rPr>
          <w:sz w:val="32"/>
          <w:szCs w:val="32"/>
        </w:rPr>
        <w:t xml:space="preserve">ed </w:t>
      </w:r>
      <w:r w:rsidRPr="000079DA">
        <w:rPr>
          <w:sz w:val="32"/>
          <w:szCs w:val="32"/>
        </w:rPr>
        <w:t xml:space="preserve">on </w:t>
      </w:r>
      <w:r>
        <w:rPr>
          <w:sz w:val="32"/>
          <w:szCs w:val="32"/>
        </w:rPr>
        <w:t xml:space="preserve">Black Bears </w:t>
      </w:r>
      <w:r w:rsidRPr="000079DA">
        <w:rPr>
          <w:sz w:val="32"/>
          <w:szCs w:val="32"/>
        </w:rPr>
        <w:t>to put them in a controlled instant homicidal rage</w:t>
      </w:r>
      <w:r>
        <w:rPr>
          <w:sz w:val="32"/>
          <w:szCs w:val="32"/>
        </w:rPr>
        <w:t xml:space="preserve">. Once Olivia was in her </w:t>
      </w:r>
      <w:r w:rsidRPr="000079DA">
        <w:rPr>
          <w:sz w:val="32"/>
          <w:szCs w:val="32"/>
        </w:rPr>
        <w:t>Anthropology</w:t>
      </w:r>
      <w:r>
        <w:rPr>
          <w:sz w:val="32"/>
          <w:szCs w:val="32"/>
        </w:rPr>
        <w:t xml:space="preserve"> class and </w:t>
      </w:r>
      <w:r w:rsidRPr="000079DA">
        <w:rPr>
          <w:sz w:val="32"/>
          <w:szCs w:val="32"/>
        </w:rPr>
        <w:t>a projector showed h</w:t>
      </w:r>
      <w:r>
        <w:rPr>
          <w:sz w:val="32"/>
          <w:szCs w:val="32"/>
        </w:rPr>
        <w:t>er</w:t>
      </w:r>
      <w:r w:rsidRPr="000079DA">
        <w:rPr>
          <w:sz w:val="32"/>
          <w:szCs w:val="32"/>
        </w:rPr>
        <w:t xml:space="preserve"> separation from h</w:t>
      </w:r>
      <w:r>
        <w:rPr>
          <w:sz w:val="32"/>
          <w:szCs w:val="32"/>
        </w:rPr>
        <w:t xml:space="preserve">er </w:t>
      </w:r>
      <w:r w:rsidRPr="000079DA">
        <w:rPr>
          <w:sz w:val="32"/>
          <w:szCs w:val="32"/>
        </w:rPr>
        <w:t xml:space="preserve">aura. </w:t>
      </w:r>
      <w:r>
        <w:rPr>
          <w:sz w:val="32"/>
          <w:szCs w:val="32"/>
        </w:rPr>
        <w:t>It was dark bloody red.</w:t>
      </w:r>
    </w:p>
    <w:p w:rsidR="009F12D5" w:rsidRPr="002E091E" w:rsidRDefault="009F12D5" w:rsidP="009F12D5">
      <w:pPr>
        <w:rPr>
          <w:bCs/>
          <w:sz w:val="32"/>
          <w:szCs w:val="32"/>
        </w:rPr>
      </w:pPr>
      <w:r w:rsidRPr="002E091E">
        <w:rPr>
          <w:bCs/>
          <w:sz w:val="32"/>
          <w:szCs w:val="32"/>
        </w:rPr>
        <w:t>In the context of the past, she had legitimate authority. However now, her authority is maintained with her construction of a false story to trick students into helping her maintain power.</w:t>
      </w:r>
    </w:p>
    <w:p w:rsidR="009F12D5" w:rsidRPr="002E091E" w:rsidRDefault="009F12D5" w:rsidP="00303555">
      <w:pPr>
        <w:rPr>
          <w:bCs/>
          <w:sz w:val="32"/>
          <w:szCs w:val="32"/>
        </w:rPr>
      </w:pPr>
    </w:p>
    <w:p w:rsidR="0007059C" w:rsidRDefault="0007059C" w:rsidP="000C5B5B">
      <w:pPr>
        <w:rPr>
          <w:bCs/>
          <w:sz w:val="36"/>
          <w:szCs w:val="36"/>
        </w:rPr>
      </w:pPr>
      <w:r>
        <w:rPr>
          <w:noProof/>
        </w:rPr>
        <w:lastRenderedPageBreak/>
        <w:drawing>
          <wp:inline distT="0" distB="0" distL="0" distR="0">
            <wp:extent cx="2686050" cy="4095750"/>
            <wp:effectExtent l="0" t="0" r="0" b="0"/>
            <wp:docPr id="1" name="Picture 1" descr="Eliza Skinner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Skinner pho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6050" cy="4095750"/>
                    </a:xfrm>
                    <a:prstGeom prst="rect">
                      <a:avLst/>
                    </a:prstGeom>
                    <a:noFill/>
                    <a:ln>
                      <a:noFill/>
                    </a:ln>
                  </pic:spPr>
                </pic:pic>
              </a:graphicData>
            </a:graphic>
          </wp:inline>
        </w:drawing>
      </w:r>
      <w:r w:rsidR="00851A1A" w:rsidRPr="00851A1A">
        <w:t xml:space="preserve"> </w:t>
      </w:r>
      <w:r w:rsidR="00851A1A">
        <w:rPr>
          <w:noProof/>
        </w:rPr>
        <w:drawing>
          <wp:inline distT="0" distB="0" distL="0" distR="0">
            <wp:extent cx="2245995" cy="2992120"/>
            <wp:effectExtent l="0" t="0" r="1905" b="0"/>
            <wp:docPr id="11" name="Picture 11" descr="https://s-media-cache-ak0.pinimg.com/236x/95/34/93/953493c75c99d658475288b65db32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media-cache-ak0.pinimg.com/236x/95/34/93/953493c75c99d658475288b65db32b2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5995" cy="2992120"/>
                    </a:xfrm>
                    <a:prstGeom prst="rect">
                      <a:avLst/>
                    </a:prstGeom>
                    <a:noFill/>
                    <a:ln>
                      <a:noFill/>
                    </a:ln>
                  </pic:spPr>
                </pic:pic>
              </a:graphicData>
            </a:graphic>
          </wp:inline>
        </w:drawing>
      </w:r>
      <w:r w:rsidR="00FE6E6C">
        <w:rPr>
          <w:bCs/>
          <w:sz w:val="36"/>
          <w:szCs w:val="36"/>
        </w:rPr>
        <w:br/>
      </w:r>
      <w:r w:rsidR="00FE6E6C">
        <w:rPr>
          <w:noProof/>
        </w:rPr>
        <w:drawing>
          <wp:inline distT="0" distB="0" distL="0" distR="0">
            <wp:extent cx="5943600" cy="3326352"/>
            <wp:effectExtent l="0" t="0" r="0" b="7620"/>
            <wp:docPr id="10" name="Picture 10" descr="http://4.bp.blogspot.com/-G4kCmkwsCOY/U8F0wk8OKWI/AAAAAAAAAUM/iSyVR8c-gD4/s1600/10525616_837559316256124_51492554673525724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4.bp.blogspot.com/-G4kCmkwsCOY/U8F0wk8OKWI/AAAAAAAAAUM/iSyVR8c-gD4/s1600/10525616_837559316256124_5149255467352572408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26352"/>
                    </a:xfrm>
                    <a:prstGeom prst="rect">
                      <a:avLst/>
                    </a:prstGeom>
                    <a:noFill/>
                    <a:ln>
                      <a:noFill/>
                    </a:ln>
                  </pic:spPr>
                </pic:pic>
              </a:graphicData>
            </a:graphic>
          </wp:inline>
        </w:drawing>
      </w:r>
    </w:p>
    <w:p w:rsidR="00113752" w:rsidRDefault="00113752" w:rsidP="00113752">
      <w:pPr>
        <w:rPr>
          <w:bCs/>
          <w:sz w:val="32"/>
          <w:szCs w:val="32"/>
        </w:rPr>
      </w:pPr>
      <w:proofErr w:type="spellStart"/>
      <w:r>
        <w:rPr>
          <w:b/>
          <w:bCs/>
          <w:sz w:val="32"/>
          <w:szCs w:val="32"/>
        </w:rPr>
        <w:t>Araneae</w:t>
      </w:r>
      <w:proofErr w:type="spellEnd"/>
      <w:r>
        <w:rPr>
          <w:b/>
          <w:bCs/>
          <w:sz w:val="32"/>
          <w:szCs w:val="32"/>
        </w:rPr>
        <w:t xml:space="preserve"> </w:t>
      </w:r>
      <w:r w:rsidR="00CF767B" w:rsidRPr="002E091E">
        <w:rPr>
          <w:bCs/>
          <w:sz w:val="32"/>
          <w:szCs w:val="32"/>
        </w:rPr>
        <w:t>–</w:t>
      </w:r>
      <w:r>
        <w:rPr>
          <w:bCs/>
          <w:sz w:val="32"/>
          <w:szCs w:val="32"/>
        </w:rPr>
        <w:t xml:space="preserve">large </w:t>
      </w:r>
      <w:r w:rsidR="00CF767B" w:rsidRPr="002E091E">
        <w:rPr>
          <w:bCs/>
          <w:sz w:val="32"/>
          <w:szCs w:val="32"/>
        </w:rPr>
        <w:t>ghost spider</w:t>
      </w:r>
      <w:r w:rsidR="00987B04">
        <w:rPr>
          <w:bCs/>
          <w:sz w:val="32"/>
          <w:szCs w:val="32"/>
        </w:rPr>
        <w:t xml:space="preserve"> – </w:t>
      </w:r>
      <w:r>
        <w:rPr>
          <w:bCs/>
          <w:sz w:val="32"/>
          <w:szCs w:val="32"/>
        </w:rPr>
        <w:t>Eliza’s captor. Menacing to look at, but actually a good spirit that Eliza leads you to believe is bad.</w:t>
      </w:r>
    </w:p>
    <w:p w:rsidR="00023C4C" w:rsidRPr="002E091E" w:rsidRDefault="00CF767B" w:rsidP="00AC049A">
      <w:pPr>
        <w:rPr>
          <w:bCs/>
          <w:sz w:val="32"/>
          <w:szCs w:val="32"/>
        </w:rPr>
      </w:pPr>
      <w:r w:rsidRPr="002E091E">
        <w:rPr>
          <w:bCs/>
          <w:sz w:val="32"/>
          <w:szCs w:val="32"/>
        </w:rPr>
        <w:lastRenderedPageBreak/>
        <w:t xml:space="preserve"> </w:t>
      </w:r>
      <w:hyperlink r:id="rId13" w:history="1">
        <w:r w:rsidR="00AC049A">
          <w:rPr>
            <w:noProof/>
          </w:rPr>
          <w:drawing>
            <wp:inline distT="0" distB="0" distL="0" distR="0" wp14:anchorId="26E46FCD" wp14:editId="24A1C385">
              <wp:extent cx="3184358" cy="2383226"/>
              <wp:effectExtent l="0" t="0" r="0" b="0"/>
              <wp:docPr id="12" name="Picture 12" descr="http://orig02.deviantart.net/d84c/f/2007/130/b/a/ghost_spider_by_cee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rig02.deviantart.net/d84c/f/2007/130/b/a/ghost_spider_by_ceecor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8824" cy="2394053"/>
                      </a:xfrm>
                      <a:prstGeom prst="rect">
                        <a:avLst/>
                      </a:prstGeom>
                      <a:noFill/>
                      <a:ln>
                        <a:noFill/>
                      </a:ln>
                    </pic:spPr>
                  </pic:pic>
                </a:graphicData>
              </a:graphic>
            </wp:inline>
          </w:drawing>
        </w:r>
        <w:r w:rsidR="00AC049A" w:rsidRPr="00AC049A">
          <w:t xml:space="preserve"> </w:t>
        </w:r>
        <w:r w:rsidR="00AC049A">
          <w:rPr>
            <w:noProof/>
          </w:rPr>
          <w:drawing>
            <wp:inline distT="0" distB="0" distL="0" distR="0" wp14:anchorId="6CD69A0F" wp14:editId="7FE11BFE">
              <wp:extent cx="3352800" cy="2547779"/>
              <wp:effectExtent l="0" t="0" r="0" b="5080"/>
              <wp:docPr id="13" name="Picture 13" descr="https://c2.staticflickr.com/6/5265/5850758822_a637efce4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2.staticflickr.com/6/5265/5850758822_a637efce45_b.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8793" cy="2552333"/>
                      </a:xfrm>
                      <a:prstGeom prst="rect">
                        <a:avLst/>
                      </a:prstGeom>
                      <a:noFill/>
                      <a:ln>
                        <a:noFill/>
                      </a:ln>
                    </pic:spPr>
                  </pic:pic>
                </a:graphicData>
              </a:graphic>
            </wp:inline>
          </w:drawing>
        </w:r>
        <w:r w:rsidR="00AC049A" w:rsidRPr="00AC049A">
          <w:t xml:space="preserve"> </w:t>
        </w:r>
        <w:r w:rsidR="00AC049A">
          <w:rPr>
            <w:noProof/>
          </w:rPr>
          <w:drawing>
            <wp:inline distT="0" distB="0" distL="0" distR="0">
              <wp:extent cx="3902030" cy="2921100"/>
              <wp:effectExtent l="0" t="0" r="3810" b="0"/>
              <wp:docPr id="14" name="Picture 14" descr="http://img13.deviantart.net/2b50/i/2007/310/2/c/ghost_spider_by_illuslyn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13.deviantart.net/2b50/i/2007/310/2/c/ghost_spider_by_illuslynx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2882" cy="2936710"/>
                      </a:xfrm>
                      <a:prstGeom prst="rect">
                        <a:avLst/>
                      </a:prstGeom>
                      <a:noFill/>
                      <a:ln>
                        <a:noFill/>
                      </a:ln>
                    </pic:spPr>
                  </pic:pic>
                </a:graphicData>
              </a:graphic>
            </wp:inline>
          </w:drawing>
        </w:r>
      </w:hyperlink>
    </w:p>
    <w:p w:rsidR="00023C4C" w:rsidRDefault="00062344" w:rsidP="002B1A40">
      <w:pPr>
        <w:rPr>
          <w:bCs/>
          <w:sz w:val="32"/>
          <w:szCs w:val="32"/>
        </w:rPr>
      </w:pPr>
      <w:proofErr w:type="spellStart"/>
      <w:r>
        <w:rPr>
          <w:b/>
          <w:bCs/>
          <w:sz w:val="32"/>
          <w:szCs w:val="32"/>
        </w:rPr>
        <w:lastRenderedPageBreak/>
        <w:t>R</w:t>
      </w:r>
      <w:r w:rsidR="00560C8F">
        <w:rPr>
          <w:b/>
          <w:bCs/>
          <w:sz w:val="32"/>
          <w:szCs w:val="32"/>
        </w:rPr>
        <w:t>a</w:t>
      </w:r>
      <w:r w:rsidR="009E04B5" w:rsidRPr="002E091E">
        <w:rPr>
          <w:b/>
          <w:bCs/>
          <w:sz w:val="32"/>
          <w:szCs w:val="32"/>
        </w:rPr>
        <w:t>ynard</w:t>
      </w:r>
      <w:proofErr w:type="spellEnd"/>
      <w:r w:rsidR="009E04B5" w:rsidRPr="002E091E">
        <w:rPr>
          <w:bCs/>
          <w:sz w:val="32"/>
          <w:szCs w:val="32"/>
        </w:rPr>
        <w:t xml:space="preserve"> - </w:t>
      </w:r>
      <w:r w:rsidR="0090130A" w:rsidRPr="002E091E">
        <w:rPr>
          <w:bCs/>
          <w:sz w:val="32"/>
          <w:szCs w:val="32"/>
        </w:rPr>
        <w:t>Ghost from the future</w:t>
      </w:r>
      <w:r w:rsidR="009E04B5" w:rsidRPr="002E091E">
        <w:rPr>
          <w:bCs/>
          <w:sz w:val="32"/>
          <w:szCs w:val="32"/>
        </w:rPr>
        <w:t xml:space="preserve"> - </w:t>
      </w:r>
      <w:r w:rsidR="0090130A" w:rsidRPr="002E091E">
        <w:rPr>
          <w:bCs/>
          <w:sz w:val="32"/>
          <w:szCs w:val="32"/>
        </w:rPr>
        <w:t xml:space="preserve">A young African American man. His grandmother is at WVU with you and after you assist her to use the library by sharing what you know, she uses her library research to create an affordable, sustainable device to purify water. </w:t>
      </w:r>
      <w:r w:rsidR="00B56D15" w:rsidRPr="002E091E">
        <w:rPr>
          <w:bCs/>
          <w:sz w:val="32"/>
          <w:szCs w:val="32"/>
        </w:rPr>
        <w:t xml:space="preserve">This saves humanity from extinction and the spirit travels through a time portal to assist you when you </w:t>
      </w:r>
      <w:r w:rsidR="002B1A40">
        <w:rPr>
          <w:bCs/>
          <w:sz w:val="32"/>
          <w:szCs w:val="32"/>
        </w:rPr>
        <w:t xml:space="preserve">most </w:t>
      </w:r>
      <w:r w:rsidR="00B56D15" w:rsidRPr="002E091E">
        <w:rPr>
          <w:bCs/>
          <w:sz w:val="32"/>
          <w:szCs w:val="32"/>
        </w:rPr>
        <w:t>need help</w:t>
      </w:r>
      <w:r w:rsidR="002B1A40">
        <w:rPr>
          <w:bCs/>
          <w:sz w:val="32"/>
          <w:szCs w:val="32"/>
        </w:rPr>
        <w:t>, and you will</w:t>
      </w:r>
      <w:r w:rsidR="00B56D15" w:rsidRPr="002E091E">
        <w:rPr>
          <w:bCs/>
          <w:sz w:val="32"/>
          <w:szCs w:val="32"/>
        </w:rPr>
        <w:t xml:space="preserve">. </w:t>
      </w:r>
    </w:p>
    <w:p w:rsidR="00595EB7" w:rsidRDefault="00595EB7" w:rsidP="000C5B5B">
      <w:pPr>
        <w:rPr>
          <w:bCs/>
          <w:sz w:val="32"/>
          <w:szCs w:val="32"/>
        </w:rPr>
      </w:pPr>
      <w:r>
        <w:rPr>
          <w:noProof/>
        </w:rPr>
        <w:drawing>
          <wp:inline distT="0" distB="0" distL="0" distR="0">
            <wp:extent cx="2815389" cy="2815389"/>
            <wp:effectExtent l="0" t="0" r="4445" b="4445"/>
            <wp:docPr id="15" name="Picture 15" descr="http://ima.ulximg.com/image/src/artist/1377449903_deed637c545233a4282d5163ae6b0e93.jpg/cec3637877ba0f2f34dfcf7bec5d20a6/1377449903_b9ced2a05a6ef3e4089218872bc834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ulximg.com/image/src/artist/1377449903_deed637c545233a4282d5163ae6b0e93.jpg/cec3637877ba0f2f34dfcf7bec5d20a6/1377449903_b9ced2a05a6ef3e4089218872bc8347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2288" cy="2822288"/>
                    </a:xfrm>
                    <a:prstGeom prst="rect">
                      <a:avLst/>
                    </a:prstGeom>
                    <a:noFill/>
                    <a:ln>
                      <a:noFill/>
                    </a:ln>
                  </pic:spPr>
                </pic:pic>
              </a:graphicData>
            </a:graphic>
          </wp:inline>
        </w:drawing>
      </w:r>
    </w:p>
    <w:p w:rsidR="00C370CA" w:rsidRPr="00122561" w:rsidRDefault="00C370CA" w:rsidP="000C5B5B">
      <w:pPr>
        <w:rPr>
          <w:b/>
          <w:sz w:val="32"/>
          <w:szCs w:val="32"/>
        </w:rPr>
      </w:pPr>
      <w:r w:rsidRPr="00122561">
        <w:rPr>
          <w:b/>
          <w:sz w:val="32"/>
          <w:szCs w:val="32"/>
        </w:rPr>
        <w:t xml:space="preserve">Professor </w:t>
      </w:r>
      <w:proofErr w:type="spellStart"/>
      <w:r w:rsidRPr="00122561">
        <w:rPr>
          <w:b/>
          <w:sz w:val="32"/>
          <w:szCs w:val="32"/>
        </w:rPr>
        <w:t>Dryasdust</w:t>
      </w:r>
      <w:proofErr w:type="spellEnd"/>
      <w:r w:rsidRPr="00122561">
        <w:rPr>
          <w:b/>
          <w:sz w:val="32"/>
          <w:szCs w:val="32"/>
        </w:rPr>
        <w:t>:</w:t>
      </w:r>
      <w:r w:rsidR="00280E7F">
        <w:rPr>
          <w:b/>
          <w:sz w:val="32"/>
          <w:szCs w:val="32"/>
        </w:rPr>
        <w:t xml:space="preserve"> </w:t>
      </w:r>
    </w:p>
    <w:p w:rsidR="00C370CA" w:rsidRPr="002E091E" w:rsidRDefault="00C370CA" w:rsidP="000C5B5B">
      <w:pPr>
        <w:rPr>
          <w:bCs/>
          <w:sz w:val="32"/>
          <w:szCs w:val="32"/>
        </w:rPr>
      </w:pPr>
      <w:r>
        <w:rPr>
          <w:noProof/>
        </w:rPr>
        <w:drawing>
          <wp:inline distT="0" distB="0" distL="0" distR="0">
            <wp:extent cx="4066674" cy="3088069"/>
            <wp:effectExtent l="0" t="0" r="0" b="0"/>
            <wp:docPr id="4" name="Picture 4" descr="http://pre-code.com/wp-content/uploads/2013/03/Horse-Feath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e-code.com/wp-content/uploads/2013/03/Horse-Feather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1183" cy="3099087"/>
                    </a:xfrm>
                    <a:prstGeom prst="rect">
                      <a:avLst/>
                    </a:prstGeom>
                    <a:noFill/>
                    <a:ln>
                      <a:noFill/>
                    </a:ln>
                  </pic:spPr>
                </pic:pic>
              </a:graphicData>
            </a:graphic>
          </wp:inline>
        </w:drawing>
      </w:r>
    </w:p>
    <w:p w:rsidR="00A83600" w:rsidRDefault="00A83600" w:rsidP="00A83600">
      <w:pPr>
        <w:rPr>
          <w:b/>
          <w:bCs/>
          <w:sz w:val="32"/>
          <w:szCs w:val="32"/>
        </w:rPr>
      </w:pPr>
      <w:r w:rsidRPr="002E091E">
        <w:rPr>
          <w:b/>
          <w:bCs/>
          <w:sz w:val="32"/>
          <w:szCs w:val="32"/>
        </w:rPr>
        <w:lastRenderedPageBreak/>
        <w:t>The Robinson Family</w:t>
      </w:r>
    </w:p>
    <w:p w:rsidR="00F56B77" w:rsidRDefault="00F56B77" w:rsidP="00F56B77">
      <w:pPr>
        <w:rPr>
          <w:sz w:val="32"/>
          <w:szCs w:val="32"/>
        </w:rPr>
      </w:pPr>
      <w:r>
        <w:rPr>
          <w:sz w:val="32"/>
          <w:szCs w:val="32"/>
        </w:rPr>
        <w:t>T</w:t>
      </w:r>
      <w:r w:rsidRPr="002E091E">
        <w:rPr>
          <w:sz w:val="32"/>
          <w:szCs w:val="32"/>
        </w:rPr>
        <w:t>he Robinson</w:t>
      </w:r>
      <w:r>
        <w:rPr>
          <w:sz w:val="32"/>
          <w:szCs w:val="32"/>
        </w:rPr>
        <w:t xml:space="preserve"> Reading Room is </w:t>
      </w:r>
      <w:r w:rsidRPr="002E091E">
        <w:rPr>
          <w:sz w:val="32"/>
          <w:szCs w:val="32"/>
        </w:rPr>
        <w:t>named after them</w:t>
      </w:r>
      <w:r>
        <w:rPr>
          <w:sz w:val="32"/>
          <w:szCs w:val="32"/>
        </w:rPr>
        <w:t>. They are a couple that met there as students. T</w:t>
      </w:r>
      <w:r w:rsidRPr="002E091E">
        <w:rPr>
          <w:sz w:val="32"/>
          <w:szCs w:val="32"/>
        </w:rPr>
        <w:t xml:space="preserve">hey are ghosts now but benevolent. </w:t>
      </w:r>
    </w:p>
    <w:p w:rsidR="00F56B77" w:rsidRPr="002E091E" w:rsidRDefault="00F56B77" w:rsidP="00F56B77">
      <w:pPr>
        <w:rPr>
          <w:sz w:val="32"/>
          <w:szCs w:val="32"/>
        </w:rPr>
      </w:pPr>
      <w:r w:rsidRPr="002E091E">
        <w:rPr>
          <w:sz w:val="32"/>
          <w:szCs w:val="32"/>
        </w:rPr>
        <w:t xml:space="preserve">You can summon them to help you once if you are entirely lost or stuck on a task (one free task, pass, or answer). </w:t>
      </w:r>
      <w:r>
        <w:rPr>
          <w:sz w:val="32"/>
          <w:szCs w:val="32"/>
        </w:rPr>
        <w:t>Y</w:t>
      </w:r>
      <w:r w:rsidRPr="002E091E">
        <w:rPr>
          <w:sz w:val="32"/>
          <w:szCs w:val="32"/>
        </w:rPr>
        <w:t xml:space="preserve">ou </w:t>
      </w:r>
      <w:r>
        <w:rPr>
          <w:sz w:val="32"/>
          <w:szCs w:val="32"/>
        </w:rPr>
        <w:t xml:space="preserve">are asked </w:t>
      </w:r>
      <w:r w:rsidRPr="002E091E">
        <w:rPr>
          <w:sz w:val="32"/>
          <w:szCs w:val="32"/>
        </w:rPr>
        <w:t>to pa</w:t>
      </w:r>
      <w:r>
        <w:rPr>
          <w:sz w:val="32"/>
          <w:szCs w:val="32"/>
        </w:rPr>
        <w:t xml:space="preserve">y it forward </w:t>
      </w:r>
      <w:r w:rsidRPr="002E091E">
        <w:rPr>
          <w:sz w:val="32"/>
          <w:szCs w:val="32"/>
        </w:rPr>
        <w:t>and help another student. Is there a place the students can help each other?</w:t>
      </w:r>
    </w:p>
    <w:p w:rsidR="00650FD9" w:rsidRDefault="00650FD9" w:rsidP="00650FD9">
      <w:pPr>
        <w:rPr>
          <w:sz w:val="32"/>
          <w:szCs w:val="32"/>
        </w:rPr>
      </w:pPr>
      <w:r>
        <w:rPr>
          <w:sz w:val="32"/>
          <w:szCs w:val="32"/>
        </w:rPr>
        <w:t xml:space="preserve">The Robinsons were not really evil. They were acting as if Eliza was imprisoned wrongly because she had complete </w:t>
      </w:r>
      <w:r w:rsidRPr="000079DA">
        <w:rPr>
          <w:sz w:val="32"/>
          <w:szCs w:val="32"/>
        </w:rPr>
        <w:t>psychic and astral control</w:t>
      </w:r>
      <w:r>
        <w:rPr>
          <w:sz w:val="32"/>
          <w:szCs w:val="32"/>
        </w:rPr>
        <w:t xml:space="preserve">. They were both raised by </w:t>
      </w:r>
      <w:r w:rsidRPr="000079DA">
        <w:rPr>
          <w:sz w:val="32"/>
          <w:szCs w:val="32"/>
        </w:rPr>
        <w:t>human mother</w:t>
      </w:r>
      <w:r>
        <w:rPr>
          <w:sz w:val="32"/>
          <w:szCs w:val="32"/>
        </w:rPr>
        <w:t xml:space="preserve">s and did not realize how dangerous trusting a human authority was. Eliza used her powers to take control of them when they were vulnerable first-year students. </w:t>
      </w:r>
    </w:p>
    <w:p w:rsidR="004109F8" w:rsidRDefault="00C370CA" w:rsidP="00670CB5">
      <w:pPr>
        <w:rPr>
          <w:bCs/>
          <w:sz w:val="32"/>
          <w:szCs w:val="32"/>
        </w:rPr>
      </w:pPr>
      <w:r>
        <w:rPr>
          <w:b/>
          <w:bCs/>
          <w:sz w:val="32"/>
          <w:szCs w:val="32"/>
        </w:rPr>
        <w:t xml:space="preserve">Mr. Robinson: </w:t>
      </w:r>
      <w:r w:rsidR="00A83600" w:rsidRPr="002E091E">
        <w:rPr>
          <w:b/>
          <w:bCs/>
          <w:sz w:val="32"/>
          <w:szCs w:val="32"/>
        </w:rPr>
        <w:t>A werewolf/lumberjack</w:t>
      </w:r>
      <w:r w:rsidR="00A83600" w:rsidRPr="002E091E">
        <w:rPr>
          <w:bCs/>
          <w:sz w:val="32"/>
          <w:szCs w:val="32"/>
        </w:rPr>
        <w:t xml:space="preserve">: red flannel shirt, fall leaf camo vest, face covered in hair - hirsute with detectable beard – </w:t>
      </w:r>
      <w:r w:rsidR="004109F8">
        <w:rPr>
          <w:bCs/>
          <w:sz w:val="32"/>
          <w:szCs w:val="32"/>
        </w:rPr>
        <w:t>axe, suspenders, glowing green eyes</w:t>
      </w:r>
    </w:p>
    <w:p w:rsidR="00A83600" w:rsidRPr="002E091E" w:rsidRDefault="004109F8" w:rsidP="00670CB5">
      <w:pPr>
        <w:rPr>
          <w:bCs/>
          <w:sz w:val="32"/>
          <w:szCs w:val="32"/>
        </w:rPr>
      </w:pPr>
      <w:r>
        <w:rPr>
          <w:bCs/>
          <w:sz w:val="32"/>
          <w:szCs w:val="32"/>
        </w:rPr>
        <w:t xml:space="preserve"> </w:t>
      </w:r>
      <w:r w:rsidR="00670CB5">
        <w:rPr>
          <w:noProof/>
        </w:rPr>
        <w:drawing>
          <wp:inline distT="0" distB="0" distL="0" distR="0">
            <wp:extent cx="2226861" cy="3192378"/>
            <wp:effectExtent l="0" t="0" r="2540" b="8255"/>
            <wp:docPr id="8" name="Picture 8" descr="http://img.escapade.co.uk/SALEHIRE/Large/31757.jp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escapade.co.uk/SALEHIRE/Large/31757.jpg?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6160" cy="3205709"/>
                    </a:xfrm>
                    <a:prstGeom prst="rect">
                      <a:avLst/>
                    </a:prstGeom>
                    <a:noFill/>
                    <a:ln>
                      <a:noFill/>
                    </a:ln>
                  </pic:spPr>
                </pic:pic>
              </a:graphicData>
            </a:graphic>
          </wp:inline>
        </w:drawing>
      </w:r>
      <w:r w:rsidRPr="004109F8">
        <w:t xml:space="preserve"> </w:t>
      </w:r>
      <w:r>
        <w:rPr>
          <w:noProof/>
        </w:rPr>
        <w:drawing>
          <wp:inline distT="0" distB="0" distL="0" distR="0">
            <wp:extent cx="3569368" cy="3569368"/>
            <wp:effectExtent l="0" t="0" r="0" b="0"/>
            <wp:docPr id="9" name="Picture 9" descr="http://images.johnmorlu.com/images/500x500/i1.avlws.com/2905/l8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johnmorlu.com/images/500x500/i1.avlws.com/2905/l857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7320" cy="3577320"/>
                    </a:xfrm>
                    <a:prstGeom prst="rect">
                      <a:avLst/>
                    </a:prstGeom>
                    <a:noFill/>
                    <a:ln>
                      <a:noFill/>
                    </a:ln>
                  </pic:spPr>
                </pic:pic>
              </a:graphicData>
            </a:graphic>
          </wp:inline>
        </w:drawing>
      </w:r>
    </w:p>
    <w:p w:rsidR="002853BD" w:rsidRDefault="00C370CA" w:rsidP="002853BD">
      <w:pPr>
        <w:rPr>
          <w:bCs/>
          <w:sz w:val="32"/>
          <w:szCs w:val="32"/>
        </w:rPr>
      </w:pPr>
      <w:r>
        <w:rPr>
          <w:b/>
          <w:bCs/>
          <w:sz w:val="32"/>
          <w:szCs w:val="32"/>
        </w:rPr>
        <w:lastRenderedPageBreak/>
        <w:t xml:space="preserve">Mrs. </w:t>
      </w:r>
      <w:proofErr w:type="spellStart"/>
      <w:r>
        <w:rPr>
          <w:b/>
          <w:bCs/>
          <w:sz w:val="32"/>
          <w:szCs w:val="32"/>
        </w:rPr>
        <w:t>Robonson</w:t>
      </w:r>
      <w:proofErr w:type="spellEnd"/>
      <w:r>
        <w:rPr>
          <w:b/>
          <w:bCs/>
          <w:sz w:val="32"/>
          <w:szCs w:val="32"/>
        </w:rPr>
        <w:t xml:space="preserve">: </w:t>
      </w:r>
      <w:r w:rsidR="00A83600" w:rsidRPr="002E091E">
        <w:rPr>
          <w:b/>
          <w:bCs/>
          <w:sz w:val="32"/>
          <w:szCs w:val="32"/>
        </w:rPr>
        <w:t>A high fashion vampire</w:t>
      </w:r>
      <w:r w:rsidR="00A83600" w:rsidRPr="002E091E">
        <w:rPr>
          <w:bCs/>
          <w:sz w:val="32"/>
          <w:szCs w:val="32"/>
        </w:rPr>
        <w:t xml:space="preserve">: Head scarf, skateboard, and ultra-chic skater </w:t>
      </w:r>
      <w:proofErr w:type="spellStart"/>
      <w:r w:rsidR="00A83600" w:rsidRPr="002E091E">
        <w:rPr>
          <w:bCs/>
          <w:sz w:val="32"/>
          <w:szCs w:val="32"/>
        </w:rPr>
        <w:t>grrrl</w:t>
      </w:r>
      <w:proofErr w:type="spellEnd"/>
      <w:r w:rsidR="00A83600" w:rsidRPr="002E091E">
        <w:rPr>
          <w:bCs/>
          <w:sz w:val="32"/>
          <w:szCs w:val="32"/>
        </w:rPr>
        <w:t xml:space="preserve"> from the streets of Dubai –</w:t>
      </w:r>
      <w:r w:rsidR="002853BD">
        <w:rPr>
          <w:noProof/>
        </w:rPr>
        <w:drawing>
          <wp:inline distT="0" distB="0" distL="0" distR="0">
            <wp:extent cx="2751221" cy="1545143"/>
            <wp:effectExtent l="0" t="0" r="0" b="0"/>
            <wp:docPr id="5" name="Picture 5" descr="https://media3.giphy.com/media/LE8HjZq4EMPQs/200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3.giphy.com/media/LE8HjZq4EMPQs/200_s.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372" cy="1547474"/>
                    </a:xfrm>
                    <a:prstGeom prst="rect">
                      <a:avLst/>
                    </a:prstGeom>
                    <a:noFill/>
                    <a:ln>
                      <a:noFill/>
                    </a:ln>
                  </pic:spPr>
                </pic:pic>
              </a:graphicData>
            </a:graphic>
          </wp:inline>
        </w:drawing>
      </w:r>
      <w:r w:rsidR="002853BD">
        <w:rPr>
          <w:bCs/>
          <w:sz w:val="32"/>
          <w:szCs w:val="32"/>
        </w:rPr>
        <w:br/>
      </w:r>
      <w:r w:rsidR="002853BD">
        <w:rPr>
          <w:noProof/>
        </w:rPr>
        <w:drawing>
          <wp:inline distT="0" distB="0" distL="0" distR="0">
            <wp:extent cx="3737811" cy="2491874"/>
            <wp:effectExtent l="0" t="0" r="0" b="3810"/>
            <wp:docPr id="6" name="Picture 6" descr="http://i.imgur.com/rEVo3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imgur.com/rEVo3aH.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7978" cy="2505319"/>
                    </a:xfrm>
                    <a:prstGeom prst="rect">
                      <a:avLst/>
                    </a:prstGeom>
                    <a:noFill/>
                    <a:ln>
                      <a:noFill/>
                    </a:ln>
                  </pic:spPr>
                </pic:pic>
              </a:graphicData>
            </a:graphic>
          </wp:inline>
        </w:drawing>
      </w:r>
      <w:r w:rsidR="004E4E9D">
        <w:rPr>
          <w:bCs/>
          <w:sz w:val="32"/>
          <w:szCs w:val="32"/>
        </w:rPr>
        <w:br/>
      </w:r>
      <w:r w:rsidR="004E4E9D">
        <w:rPr>
          <w:noProof/>
        </w:rPr>
        <w:drawing>
          <wp:inline distT="0" distB="0" distL="0" distR="0">
            <wp:extent cx="3296552" cy="3296552"/>
            <wp:effectExtent l="0" t="0" r="0" b="0"/>
            <wp:docPr id="7" name="Picture 7" descr="http://static1.squarespace.com/static/56181035e4b049990b6d8f95/t/5618194ae4b049990b6dd9ea/1444419915500/image13%5B4%5D.jpg?format=1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1.squarespace.com/static/56181035e4b049990b6d8f95/t/5618194ae4b049990b6dd9ea/1444419915500/image13%5B4%5D.jpg?format=1500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5672" cy="3305672"/>
                    </a:xfrm>
                    <a:prstGeom prst="rect">
                      <a:avLst/>
                    </a:prstGeom>
                    <a:noFill/>
                    <a:ln>
                      <a:noFill/>
                    </a:ln>
                  </pic:spPr>
                </pic:pic>
              </a:graphicData>
            </a:graphic>
          </wp:inline>
        </w:drawing>
      </w:r>
    </w:p>
    <w:p w:rsidR="000C5B5B" w:rsidRPr="002E091E" w:rsidRDefault="000C5B5B" w:rsidP="00474EC0">
      <w:pPr>
        <w:jc w:val="center"/>
        <w:rPr>
          <w:b/>
          <w:bCs/>
          <w:sz w:val="32"/>
          <w:szCs w:val="32"/>
        </w:rPr>
      </w:pPr>
      <w:r w:rsidRPr="002E091E">
        <w:rPr>
          <w:b/>
          <w:bCs/>
          <w:sz w:val="32"/>
          <w:szCs w:val="32"/>
        </w:rPr>
        <w:lastRenderedPageBreak/>
        <w:t>Badges</w:t>
      </w:r>
    </w:p>
    <w:p w:rsidR="00723B2B" w:rsidRPr="002E091E" w:rsidRDefault="00723B2B" w:rsidP="00474EC0">
      <w:pPr>
        <w:jc w:val="center"/>
        <w:rPr>
          <w:b/>
          <w:bCs/>
          <w:sz w:val="32"/>
          <w:szCs w:val="32"/>
        </w:rPr>
      </w:pPr>
      <w:r w:rsidRPr="002E091E">
        <w:rPr>
          <w:b/>
          <w:bCs/>
          <w:sz w:val="32"/>
          <w:szCs w:val="32"/>
        </w:rPr>
        <w:t>System Badges</w:t>
      </w:r>
    </w:p>
    <w:p w:rsidR="00723B2B" w:rsidRPr="002E091E" w:rsidRDefault="00723B2B" w:rsidP="000C5B5B">
      <w:pPr>
        <w:rPr>
          <w:bCs/>
          <w:sz w:val="32"/>
          <w:szCs w:val="32"/>
        </w:rPr>
      </w:pPr>
      <w:r w:rsidRPr="002E091E">
        <w:rPr>
          <w:bCs/>
          <w:sz w:val="32"/>
          <w:szCs w:val="32"/>
        </w:rPr>
        <w:t xml:space="preserve">Set up account: </w:t>
      </w:r>
      <w:r w:rsidR="006D701B" w:rsidRPr="002E091E">
        <w:rPr>
          <w:bCs/>
          <w:sz w:val="32"/>
          <w:szCs w:val="32"/>
        </w:rPr>
        <w:t xml:space="preserve">Reads: </w:t>
      </w:r>
      <w:r w:rsidRPr="00F413C9">
        <w:rPr>
          <w:b/>
          <w:sz w:val="32"/>
          <w:szCs w:val="32"/>
        </w:rPr>
        <w:t>Apprentice</w:t>
      </w:r>
    </w:p>
    <w:p w:rsidR="0069362F" w:rsidRPr="002E091E" w:rsidRDefault="0069362F" w:rsidP="000C5B5B">
      <w:pPr>
        <w:rPr>
          <w:bCs/>
          <w:sz w:val="32"/>
          <w:szCs w:val="32"/>
        </w:rPr>
      </w:pPr>
      <w:r w:rsidRPr="002E091E">
        <w:rPr>
          <w:bCs/>
          <w:sz w:val="32"/>
          <w:szCs w:val="32"/>
        </w:rPr>
        <w:t xml:space="preserve">Update profile: </w:t>
      </w:r>
      <w:r w:rsidR="006D701B" w:rsidRPr="002E091E">
        <w:rPr>
          <w:bCs/>
          <w:sz w:val="32"/>
          <w:szCs w:val="32"/>
        </w:rPr>
        <w:t xml:space="preserve">Reads: </w:t>
      </w:r>
      <w:r w:rsidRPr="00F413C9">
        <w:rPr>
          <w:b/>
          <w:sz w:val="32"/>
          <w:szCs w:val="32"/>
        </w:rPr>
        <w:t>Ego</w:t>
      </w:r>
    </w:p>
    <w:p w:rsidR="00DC6430" w:rsidRPr="002E091E" w:rsidRDefault="00DC6430" w:rsidP="000C5B5B">
      <w:pPr>
        <w:rPr>
          <w:bCs/>
          <w:sz w:val="32"/>
          <w:szCs w:val="32"/>
        </w:rPr>
      </w:pPr>
      <w:r w:rsidRPr="002E091E">
        <w:rPr>
          <w:bCs/>
          <w:sz w:val="32"/>
          <w:szCs w:val="32"/>
        </w:rPr>
        <w:t xml:space="preserve">Use a portal to proceed: </w:t>
      </w:r>
      <w:r w:rsidR="006D701B" w:rsidRPr="002E091E">
        <w:rPr>
          <w:bCs/>
          <w:sz w:val="32"/>
          <w:szCs w:val="32"/>
        </w:rPr>
        <w:t xml:space="preserve">Reads: </w:t>
      </w:r>
      <w:r w:rsidRPr="00F413C9">
        <w:rPr>
          <w:b/>
          <w:sz w:val="32"/>
          <w:szCs w:val="32"/>
        </w:rPr>
        <w:t>Navigator</w:t>
      </w:r>
    </w:p>
    <w:p w:rsidR="0069362F" w:rsidRPr="002E091E" w:rsidRDefault="0069362F" w:rsidP="000C5B5B">
      <w:pPr>
        <w:rPr>
          <w:bCs/>
          <w:sz w:val="32"/>
          <w:szCs w:val="32"/>
        </w:rPr>
      </w:pPr>
      <w:r w:rsidRPr="002E091E">
        <w:rPr>
          <w:bCs/>
          <w:sz w:val="32"/>
          <w:szCs w:val="32"/>
        </w:rPr>
        <w:t xml:space="preserve">Help Request: </w:t>
      </w:r>
      <w:r w:rsidR="006D701B" w:rsidRPr="002E091E">
        <w:rPr>
          <w:bCs/>
          <w:sz w:val="32"/>
          <w:szCs w:val="32"/>
        </w:rPr>
        <w:t xml:space="preserve">Reads: </w:t>
      </w:r>
      <w:r w:rsidRPr="00F413C9">
        <w:rPr>
          <w:b/>
          <w:sz w:val="32"/>
          <w:szCs w:val="32"/>
        </w:rPr>
        <w:t>Child Mind</w:t>
      </w:r>
    </w:p>
    <w:p w:rsidR="0069362F" w:rsidRPr="002E091E" w:rsidRDefault="0069362F" w:rsidP="000C5B5B">
      <w:pPr>
        <w:rPr>
          <w:bCs/>
          <w:sz w:val="32"/>
          <w:szCs w:val="32"/>
        </w:rPr>
      </w:pPr>
      <w:r w:rsidRPr="002E091E">
        <w:rPr>
          <w:bCs/>
          <w:sz w:val="32"/>
          <w:szCs w:val="32"/>
        </w:rPr>
        <w:t xml:space="preserve">Pre-assessment: </w:t>
      </w:r>
      <w:r w:rsidR="006D701B" w:rsidRPr="002E091E">
        <w:rPr>
          <w:bCs/>
          <w:sz w:val="32"/>
          <w:szCs w:val="32"/>
        </w:rPr>
        <w:t xml:space="preserve">Reads: </w:t>
      </w:r>
      <w:r w:rsidR="00BE7129" w:rsidRPr="00F413C9">
        <w:rPr>
          <w:b/>
          <w:sz w:val="32"/>
          <w:szCs w:val="32"/>
        </w:rPr>
        <w:t xml:space="preserve">Self </w:t>
      </w:r>
      <w:r w:rsidR="00B664F6" w:rsidRPr="00F413C9">
        <w:rPr>
          <w:b/>
          <w:sz w:val="32"/>
          <w:szCs w:val="32"/>
        </w:rPr>
        <w:t>a</w:t>
      </w:r>
      <w:r w:rsidR="00BE7129" w:rsidRPr="00F413C9">
        <w:rPr>
          <w:b/>
          <w:sz w:val="32"/>
          <w:szCs w:val="32"/>
        </w:rPr>
        <w:t>wareness</w:t>
      </w:r>
    </w:p>
    <w:p w:rsidR="0051048F" w:rsidRPr="002E091E" w:rsidRDefault="0051048F" w:rsidP="000C5B5B">
      <w:pPr>
        <w:rPr>
          <w:bCs/>
          <w:sz w:val="32"/>
          <w:szCs w:val="32"/>
        </w:rPr>
      </w:pPr>
      <w:r w:rsidRPr="002E091E">
        <w:rPr>
          <w:bCs/>
          <w:sz w:val="32"/>
          <w:szCs w:val="32"/>
        </w:rPr>
        <w:t xml:space="preserve">Error: </w:t>
      </w:r>
      <w:r w:rsidR="006D701B" w:rsidRPr="002E091E">
        <w:rPr>
          <w:bCs/>
          <w:sz w:val="32"/>
          <w:szCs w:val="32"/>
        </w:rPr>
        <w:t xml:space="preserve">Reads: </w:t>
      </w:r>
      <w:r w:rsidR="00C950B7" w:rsidRPr="00F413C9">
        <w:rPr>
          <w:b/>
          <w:sz w:val="32"/>
          <w:szCs w:val="32"/>
        </w:rPr>
        <w:t>Mistakes were made</w:t>
      </w:r>
    </w:p>
    <w:p w:rsidR="007E5948" w:rsidRPr="002E091E" w:rsidRDefault="007E5948" w:rsidP="000C5B5B">
      <w:pPr>
        <w:rPr>
          <w:bCs/>
          <w:sz w:val="32"/>
          <w:szCs w:val="32"/>
        </w:rPr>
      </w:pPr>
      <w:r w:rsidRPr="002E091E">
        <w:rPr>
          <w:bCs/>
          <w:sz w:val="32"/>
          <w:szCs w:val="32"/>
        </w:rPr>
        <w:t xml:space="preserve">Finish: </w:t>
      </w:r>
      <w:r w:rsidR="006D701B" w:rsidRPr="002E091E">
        <w:rPr>
          <w:bCs/>
          <w:sz w:val="32"/>
          <w:szCs w:val="32"/>
        </w:rPr>
        <w:t xml:space="preserve">Reads: </w:t>
      </w:r>
      <w:r w:rsidR="00F3171C" w:rsidRPr="00F413C9">
        <w:rPr>
          <w:b/>
          <w:sz w:val="32"/>
          <w:szCs w:val="32"/>
        </w:rPr>
        <w:t>Expert</w:t>
      </w:r>
      <w:r w:rsidR="000F5989" w:rsidRPr="00F413C9">
        <w:rPr>
          <w:b/>
          <w:sz w:val="32"/>
          <w:szCs w:val="32"/>
        </w:rPr>
        <w:t>/Artisan</w:t>
      </w:r>
    </w:p>
    <w:p w:rsidR="00F3171C" w:rsidRPr="002E091E" w:rsidRDefault="00F3171C" w:rsidP="00474EC0">
      <w:pPr>
        <w:jc w:val="center"/>
        <w:rPr>
          <w:b/>
          <w:bCs/>
          <w:sz w:val="32"/>
          <w:szCs w:val="32"/>
        </w:rPr>
      </w:pPr>
      <w:r w:rsidRPr="002E091E">
        <w:rPr>
          <w:b/>
          <w:bCs/>
          <w:sz w:val="32"/>
          <w:szCs w:val="32"/>
        </w:rPr>
        <w:t>Achievement Badges</w:t>
      </w:r>
    </w:p>
    <w:p w:rsidR="0069362F" w:rsidRPr="002E091E" w:rsidRDefault="000776A5" w:rsidP="006B641B">
      <w:pPr>
        <w:rPr>
          <w:bCs/>
          <w:sz w:val="32"/>
          <w:szCs w:val="32"/>
        </w:rPr>
      </w:pPr>
      <w:r w:rsidRPr="002E091E">
        <w:rPr>
          <w:bCs/>
          <w:sz w:val="32"/>
          <w:szCs w:val="32"/>
        </w:rPr>
        <w:t>One (</w:t>
      </w:r>
      <w:r w:rsidR="006B641B" w:rsidRPr="006B641B">
        <w:rPr>
          <w:rFonts w:ascii="Footlight MT Light" w:hAnsi="Footlight MT Light"/>
          <w:bCs/>
          <w:sz w:val="32"/>
          <w:szCs w:val="32"/>
        </w:rPr>
        <w:t>I</w:t>
      </w:r>
      <w:r w:rsidR="006B641B">
        <w:rPr>
          <w:bCs/>
          <w:sz w:val="32"/>
          <w:szCs w:val="32"/>
        </w:rPr>
        <w:t>?</w:t>
      </w:r>
      <w:r w:rsidRPr="002E091E">
        <w:rPr>
          <w:bCs/>
          <w:sz w:val="32"/>
          <w:szCs w:val="32"/>
        </w:rPr>
        <w:t xml:space="preserve">) </w:t>
      </w:r>
      <w:r w:rsidR="006D701B">
        <w:rPr>
          <w:bCs/>
          <w:sz w:val="32"/>
          <w:szCs w:val="32"/>
        </w:rPr>
        <w:t xml:space="preserve">label: </w:t>
      </w:r>
      <w:r w:rsidR="006D701B" w:rsidRPr="002E091E">
        <w:rPr>
          <w:bCs/>
          <w:sz w:val="32"/>
          <w:szCs w:val="32"/>
        </w:rPr>
        <w:t xml:space="preserve">Reads: </w:t>
      </w:r>
      <w:r w:rsidRPr="008E6A29">
        <w:rPr>
          <w:b/>
          <w:sz w:val="32"/>
          <w:szCs w:val="32"/>
        </w:rPr>
        <w:t>Question everything</w:t>
      </w:r>
    </w:p>
    <w:p w:rsidR="000776A5" w:rsidRPr="002E091E" w:rsidRDefault="000776A5" w:rsidP="006B641B">
      <w:pPr>
        <w:rPr>
          <w:bCs/>
          <w:sz w:val="32"/>
          <w:szCs w:val="32"/>
        </w:rPr>
      </w:pPr>
      <w:r w:rsidRPr="002E091E">
        <w:rPr>
          <w:bCs/>
          <w:sz w:val="32"/>
          <w:szCs w:val="32"/>
        </w:rPr>
        <w:t>Five (</w:t>
      </w:r>
      <w:r w:rsidR="006B641B">
        <w:rPr>
          <w:bCs/>
          <w:sz w:val="32"/>
          <w:szCs w:val="32"/>
        </w:rPr>
        <w:t>V</w:t>
      </w:r>
      <w:proofErr w:type="gramStart"/>
      <w:r w:rsidR="006B641B">
        <w:rPr>
          <w:bCs/>
          <w:sz w:val="32"/>
          <w:szCs w:val="32"/>
        </w:rPr>
        <w:t>?s</w:t>
      </w:r>
      <w:proofErr w:type="gramEnd"/>
      <w:r w:rsidRPr="002E091E">
        <w:rPr>
          <w:bCs/>
          <w:sz w:val="32"/>
          <w:szCs w:val="32"/>
        </w:rPr>
        <w:t xml:space="preserve">) </w:t>
      </w:r>
      <w:r w:rsidR="006D701B" w:rsidRPr="002E091E">
        <w:rPr>
          <w:bCs/>
          <w:sz w:val="32"/>
          <w:szCs w:val="32"/>
        </w:rPr>
        <w:t xml:space="preserve">Reads: </w:t>
      </w:r>
      <w:r w:rsidRPr="008E6A29">
        <w:rPr>
          <w:b/>
          <w:sz w:val="32"/>
          <w:szCs w:val="32"/>
        </w:rPr>
        <w:t>Question yourself</w:t>
      </w:r>
    </w:p>
    <w:p w:rsidR="000776A5" w:rsidRPr="002E091E" w:rsidRDefault="000776A5" w:rsidP="006B641B">
      <w:pPr>
        <w:rPr>
          <w:bCs/>
          <w:sz w:val="32"/>
          <w:szCs w:val="32"/>
        </w:rPr>
      </w:pPr>
      <w:r w:rsidRPr="002E091E">
        <w:rPr>
          <w:bCs/>
          <w:sz w:val="32"/>
          <w:szCs w:val="32"/>
        </w:rPr>
        <w:t>Ten (</w:t>
      </w:r>
      <w:r w:rsidR="006B641B">
        <w:rPr>
          <w:bCs/>
          <w:sz w:val="32"/>
          <w:szCs w:val="32"/>
        </w:rPr>
        <w:t>X</w:t>
      </w:r>
      <w:proofErr w:type="gramStart"/>
      <w:r w:rsidR="006B641B">
        <w:rPr>
          <w:bCs/>
          <w:sz w:val="32"/>
          <w:szCs w:val="32"/>
        </w:rPr>
        <w:t>?s</w:t>
      </w:r>
      <w:proofErr w:type="gramEnd"/>
      <w:r w:rsidRPr="002E091E">
        <w:rPr>
          <w:bCs/>
          <w:sz w:val="32"/>
          <w:szCs w:val="32"/>
        </w:rPr>
        <w:t xml:space="preserve">) </w:t>
      </w:r>
      <w:r w:rsidR="006D701B" w:rsidRPr="002E091E">
        <w:rPr>
          <w:bCs/>
          <w:sz w:val="32"/>
          <w:szCs w:val="32"/>
        </w:rPr>
        <w:t xml:space="preserve">Reads: </w:t>
      </w:r>
      <w:r w:rsidRPr="008E6A29">
        <w:rPr>
          <w:b/>
          <w:sz w:val="32"/>
          <w:szCs w:val="32"/>
        </w:rPr>
        <w:t>Metacognition</w:t>
      </w:r>
    </w:p>
    <w:p w:rsidR="000776A5" w:rsidRPr="002E091E" w:rsidRDefault="000776A5" w:rsidP="006B641B">
      <w:pPr>
        <w:rPr>
          <w:bCs/>
          <w:sz w:val="32"/>
          <w:szCs w:val="32"/>
        </w:rPr>
      </w:pPr>
      <w:r w:rsidRPr="002E091E">
        <w:rPr>
          <w:bCs/>
          <w:sz w:val="32"/>
          <w:szCs w:val="32"/>
        </w:rPr>
        <w:t>Twenty (</w:t>
      </w:r>
      <w:r w:rsidR="006B641B">
        <w:rPr>
          <w:bCs/>
          <w:sz w:val="32"/>
          <w:szCs w:val="32"/>
        </w:rPr>
        <w:t>XX</w:t>
      </w:r>
      <w:proofErr w:type="gramStart"/>
      <w:r w:rsidR="006B641B">
        <w:rPr>
          <w:bCs/>
          <w:sz w:val="32"/>
          <w:szCs w:val="32"/>
        </w:rPr>
        <w:t>?s</w:t>
      </w:r>
      <w:proofErr w:type="gramEnd"/>
      <w:r w:rsidRPr="002E091E">
        <w:rPr>
          <w:bCs/>
          <w:sz w:val="32"/>
          <w:szCs w:val="32"/>
        </w:rPr>
        <w:t xml:space="preserve">) </w:t>
      </w:r>
      <w:r w:rsidR="006D701B" w:rsidRPr="002E091E">
        <w:rPr>
          <w:bCs/>
          <w:sz w:val="32"/>
          <w:szCs w:val="32"/>
        </w:rPr>
        <w:t xml:space="preserve">Reads: </w:t>
      </w:r>
      <w:r w:rsidRPr="008E6A29">
        <w:rPr>
          <w:b/>
          <w:sz w:val="32"/>
          <w:szCs w:val="32"/>
        </w:rPr>
        <w:t>Lifelong Learner</w:t>
      </w:r>
    </w:p>
    <w:p w:rsidR="00872A1D" w:rsidRPr="008E6A29" w:rsidRDefault="00872A1D" w:rsidP="00474EC0">
      <w:pPr>
        <w:jc w:val="center"/>
        <w:rPr>
          <w:b/>
          <w:sz w:val="32"/>
          <w:szCs w:val="32"/>
        </w:rPr>
      </w:pPr>
      <w:r w:rsidRPr="008E6A29">
        <w:rPr>
          <w:b/>
          <w:sz w:val="32"/>
          <w:szCs w:val="32"/>
        </w:rPr>
        <w:t>Library Badges</w:t>
      </w:r>
    </w:p>
    <w:p w:rsidR="000776A5" w:rsidRPr="002E091E" w:rsidRDefault="00872A1D" w:rsidP="000C5B5B">
      <w:pPr>
        <w:rPr>
          <w:bCs/>
          <w:sz w:val="32"/>
          <w:szCs w:val="32"/>
        </w:rPr>
      </w:pPr>
      <w:r w:rsidRPr="002E091E">
        <w:rPr>
          <w:bCs/>
          <w:sz w:val="32"/>
          <w:szCs w:val="32"/>
        </w:rPr>
        <w:t xml:space="preserve">Downtown = </w:t>
      </w:r>
      <w:r w:rsidR="006D701B" w:rsidRPr="002E091E">
        <w:rPr>
          <w:bCs/>
          <w:sz w:val="32"/>
          <w:szCs w:val="32"/>
        </w:rPr>
        <w:t xml:space="preserve">Reads: </w:t>
      </w:r>
      <w:r w:rsidR="00EA687C" w:rsidRPr="008E6A29">
        <w:rPr>
          <w:b/>
          <w:sz w:val="32"/>
          <w:szCs w:val="32"/>
        </w:rPr>
        <w:t>Artisan</w:t>
      </w:r>
      <w:r w:rsidRPr="008E6A29">
        <w:rPr>
          <w:b/>
          <w:sz w:val="32"/>
          <w:szCs w:val="32"/>
        </w:rPr>
        <w:t xml:space="preserve"> Scholar</w:t>
      </w:r>
      <w:r w:rsidRPr="002E091E">
        <w:rPr>
          <w:bCs/>
          <w:sz w:val="32"/>
          <w:szCs w:val="32"/>
        </w:rPr>
        <w:t xml:space="preserve"> </w:t>
      </w:r>
    </w:p>
    <w:p w:rsidR="00F4209F" w:rsidRPr="002E091E" w:rsidRDefault="00F4209F" w:rsidP="000C5B5B">
      <w:pPr>
        <w:rPr>
          <w:bCs/>
          <w:sz w:val="32"/>
          <w:szCs w:val="32"/>
        </w:rPr>
      </w:pPr>
      <w:r w:rsidRPr="002E091E">
        <w:rPr>
          <w:bCs/>
          <w:sz w:val="32"/>
          <w:szCs w:val="32"/>
        </w:rPr>
        <w:t xml:space="preserve">Evansdale = </w:t>
      </w:r>
      <w:r w:rsidR="006D701B" w:rsidRPr="002E091E">
        <w:rPr>
          <w:bCs/>
          <w:sz w:val="32"/>
          <w:szCs w:val="32"/>
        </w:rPr>
        <w:t xml:space="preserve">Reads: </w:t>
      </w:r>
      <w:proofErr w:type="spellStart"/>
      <w:r w:rsidR="00370798" w:rsidRPr="008E6A29">
        <w:rPr>
          <w:b/>
          <w:sz w:val="32"/>
          <w:szCs w:val="32"/>
        </w:rPr>
        <w:t>Magellanic</w:t>
      </w:r>
      <w:proofErr w:type="spellEnd"/>
      <w:r w:rsidR="00370798" w:rsidRPr="008E6A29">
        <w:rPr>
          <w:b/>
          <w:sz w:val="32"/>
          <w:szCs w:val="32"/>
        </w:rPr>
        <w:t xml:space="preserve"> Scholar</w:t>
      </w:r>
    </w:p>
    <w:p w:rsidR="00723B2B" w:rsidRPr="002E091E" w:rsidRDefault="002C7EAA" w:rsidP="00474EC0">
      <w:pPr>
        <w:jc w:val="center"/>
        <w:rPr>
          <w:bCs/>
          <w:sz w:val="32"/>
          <w:szCs w:val="32"/>
        </w:rPr>
      </w:pPr>
      <w:r w:rsidRPr="002E091E">
        <w:rPr>
          <w:b/>
          <w:bCs/>
          <w:sz w:val="32"/>
          <w:szCs w:val="32"/>
        </w:rPr>
        <w:t>Question Badges</w:t>
      </w:r>
      <w:r w:rsidR="00827C41">
        <w:rPr>
          <w:b/>
          <w:bCs/>
          <w:sz w:val="32"/>
          <w:szCs w:val="32"/>
        </w:rPr>
        <w:t xml:space="preserve"> </w:t>
      </w:r>
      <w:bookmarkStart w:id="0" w:name="_GoBack"/>
      <w:bookmarkEnd w:id="0"/>
    </w:p>
    <w:p w:rsidR="000C5B5B" w:rsidRPr="00A972B1" w:rsidRDefault="000C5B5B" w:rsidP="00051A20">
      <w:pPr>
        <w:pStyle w:val="ListParagraph"/>
        <w:numPr>
          <w:ilvl w:val="0"/>
          <w:numId w:val="13"/>
        </w:numPr>
        <w:rPr>
          <w:bCs/>
          <w:sz w:val="32"/>
          <w:szCs w:val="32"/>
        </w:rPr>
      </w:pPr>
      <w:r w:rsidRPr="002E091E">
        <w:rPr>
          <w:b/>
          <w:bCs/>
          <w:sz w:val="32"/>
          <w:szCs w:val="32"/>
        </w:rPr>
        <w:t>Scholar</w:t>
      </w:r>
      <w:r w:rsidRPr="002E091E">
        <w:rPr>
          <w:bCs/>
          <w:sz w:val="32"/>
          <w:szCs w:val="32"/>
        </w:rPr>
        <w:t xml:space="preserve"> (Social Media)</w:t>
      </w:r>
      <w:r w:rsidR="0028688E" w:rsidRPr="002E091E">
        <w:rPr>
          <w:bCs/>
          <w:sz w:val="32"/>
          <w:szCs w:val="32"/>
        </w:rPr>
        <w:t xml:space="preserve"> (Help Request)</w:t>
      </w:r>
      <w:r w:rsidR="00A972B1">
        <w:rPr>
          <w:bCs/>
          <w:sz w:val="32"/>
          <w:szCs w:val="32"/>
        </w:rPr>
        <w:br/>
      </w:r>
      <w:r w:rsidRPr="00A972B1">
        <w:rPr>
          <w:bCs/>
          <w:sz w:val="32"/>
          <w:szCs w:val="32"/>
        </w:rPr>
        <w:t xml:space="preserve">Reads: Scholarship </w:t>
      </w:r>
      <w:r w:rsidR="004C6447" w:rsidRPr="00A972B1">
        <w:rPr>
          <w:bCs/>
          <w:sz w:val="32"/>
          <w:szCs w:val="32"/>
        </w:rPr>
        <w:t>a</w:t>
      </w:r>
      <w:r w:rsidRPr="00A972B1">
        <w:rPr>
          <w:bCs/>
          <w:sz w:val="32"/>
          <w:szCs w:val="32"/>
        </w:rPr>
        <w:t xml:space="preserve">s conversation </w:t>
      </w:r>
    </w:p>
    <w:p w:rsidR="000C5B5B" w:rsidRPr="002E091E" w:rsidRDefault="004C6447" w:rsidP="00051A20">
      <w:pPr>
        <w:pStyle w:val="ListParagraph"/>
        <w:numPr>
          <w:ilvl w:val="0"/>
          <w:numId w:val="13"/>
        </w:numPr>
        <w:rPr>
          <w:bCs/>
          <w:sz w:val="32"/>
          <w:szCs w:val="32"/>
        </w:rPr>
      </w:pPr>
      <w:r w:rsidRPr="002E091E">
        <w:rPr>
          <w:b/>
          <w:bCs/>
          <w:sz w:val="32"/>
          <w:szCs w:val="32"/>
        </w:rPr>
        <w:t>Answers</w:t>
      </w:r>
      <w:r w:rsidR="0028688E" w:rsidRPr="002E091E">
        <w:rPr>
          <w:bCs/>
          <w:sz w:val="32"/>
          <w:szCs w:val="32"/>
        </w:rPr>
        <w:t xml:space="preserve"> (Set up account) (Update profile)</w:t>
      </w:r>
      <w:r w:rsidR="00214AC4">
        <w:rPr>
          <w:bCs/>
          <w:sz w:val="32"/>
          <w:szCs w:val="32"/>
        </w:rPr>
        <w:t xml:space="preserve"> (selfie)</w:t>
      </w:r>
      <w:r w:rsidRPr="002E091E">
        <w:rPr>
          <w:bCs/>
          <w:sz w:val="32"/>
          <w:szCs w:val="32"/>
        </w:rPr>
        <w:br/>
        <w:t xml:space="preserve">Reads: Information Creation as a Process </w:t>
      </w:r>
      <w:r w:rsidR="00BB11D9">
        <w:rPr>
          <w:bCs/>
          <w:sz w:val="32"/>
          <w:szCs w:val="32"/>
        </w:rPr>
        <w:t xml:space="preserve"> </w:t>
      </w:r>
    </w:p>
    <w:p w:rsidR="004C6447" w:rsidRPr="00051A20" w:rsidRDefault="00C56D61" w:rsidP="00051A20">
      <w:pPr>
        <w:pStyle w:val="ListParagraph"/>
        <w:numPr>
          <w:ilvl w:val="0"/>
          <w:numId w:val="13"/>
        </w:numPr>
        <w:rPr>
          <w:bCs/>
          <w:sz w:val="32"/>
          <w:szCs w:val="32"/>
        </w:rPr>
      </w:pPr>
      <w:r>
        <w:rPr>
          <w:b/>
          <w:bCs/>
          <w:sz w:val="32"/>
          <w:szCs w:val="32"/>
        </w:rPr>
        <w:lastRenderedPageBreak/>
        <w:t>Adept</w:t>
      </w:r>
      <w:r w:rsidR="004C6447" w:rsidRPr="002E091E">
        <w:rPr>
          <w:bCs/>
          <w:sz w:val="32"/>
          <w:szCs w:val="32"/>
        </w:rPr>
        <w:t xml:space="preserve">  (Multiple choice)</w:t>
      </w:r>
      <w:r w:rsidR="00051A20">
        <w:rPr>
          <w:bCs/>
          <w:sz w:val="32"/>
          <w:szCs w:val="32"/>
        </w:rPr>
        <w:br/>
      </w:r>
      <w:r w:rsidR="004C6447" w:rsidRPr="00051A20">
        <w:rPr>
          <w:bCs/>
          <w:sz w:val="32"/>
          <w:szCs w:val="32"/>
        </w:rPr>
        <w:t>Reads: Authority Is Constructed and Contextual</w:t>
      </w:r>
    </w:p>
    <w:p w:rsidR="004C6447" w:rsidRPr="00051A20" w:rsidRDefault="004C6447" w:rsidP="00051A20">
      <w:pPr>
        <w:pStyle w:val="ListParagraph"/>
        <w:numPr>
          <w:ilvl w:val="0"/>
          <w:numId w:val="13"/>
        </w:numPr>
        <w:rPr>
          <w:b/>
          <w:bCs/>
          <w:sz w:val="32"/>
          <w:szCs w:val="32"/>
        </w:rPr>
      </w:pPr>
      <w:r w:rsidRPr="002E091E">
        <w:rPr>
          <w:b/>
          <w:bCs/>
          <w:sz w:val="32"/>
          <w:szCs w:val="32"/>
        </w:rPr>
        <w:t xml:space="preserve">Questions </w:t>
      </w:r>
      <w:r w:rsidR="009112A7" w:rsidRPr="009112A7">
        <w:rPr>
          <w:sz w:val="32"/>
          <w:szCs w:val="32"/>
        </w:rPr>
        <w:t>(online</w:t>
      </w:r>
      <w:r w:rsidR="009112A7">
        <w:rPr>
          <w:sz w:val="32"/>
          <w:szCs w:val="32"/>
        </w:rPr>
        <w:t xml:space="preserve"> text- copy and paste?</w:t>
      </w:r>
      <w:r w:rsidR="009112A7" w:rsidRPr="009112A7">
        <w:rPr>
          <w:sz w:val="32"/>
          <w:szCs w:val="32"/>
        </w:rPr>
        <w:t>)</w:t>
      </w:r>
      <w:r w:rsidR="00051A20">
        <w:rPr>
          <w:sz w:val="32"/>
          <w:szCs w:val="32"/>
        </w:rPr>
        <w:br/>
      </w:r>
      <w:r w:rsidRPr="00051A20">
        <w:rPr>
          <w:bCs/>
          <w:sz w:val="32"/>
          <w:szCs w:val="32"/>
        </w:rPr>
        <w:t>Reads: Research as Inquiry</w:t>
      </w:r>
    </w:p>
    <w:p w:rsidR="000C5B5B" w:rsidRDefault="00056414" w:rsidP="00051A20">
      <w:pPr>
        <w:pStyle w:val="ListParagraph"/>
        <w:numPr>
          <w:ilvl w:val="0"/>
          <w:numId w:val="13"/>
        </w:numPr>
        <w:rPr>
          <w:bCs/>
          <w:sz w:val="32"/>
          <w:szCs w:val="32"/>
        </w:rPr>
      </w:pPr>
      <w:r w:rsidRPr="00D81E50">
        <w:rPr>
          <w:b/>
          <w:bCs/>
          <w:sz w:val="32"/>
          <w:szCs w:val="32"/>
        </w:rPr>
        <w:t>Searching</w:t>
      </w:r>
      <w:r w:rsidRPr="00D81E50">
        <w:rPr>
          <w:bCs/>
          <w:sz w:val="32"/>
          <w:szCs w:val="32"/>
        </w:rPr>
        <w:t xml:space="preserve"> (QR Code)</w:t>
      </w:r>
      <w:r w:rsidR="00D81E50">
        <w:rPr>
          <w:bCs/>
          <w:sz w:val="32"/>
          <w:szCs w:val="32"/>
        </w:rPr>
        <w:br/>
      </w:r>
      <w:r w:rsidR="004C6447" w:rsidRPr="00D81E50">
        <w:rPr>
          <w:bCs/>
          <w:sz w:val="32"/>
          <w:szCs w:val="32"/>
        </w:rPr>
        <w:t>Reads: Searching as Strategic Exploration</w:t>
      </w:r>
    </w:p>
    <w:p w:rsidR="00937979" w:rsidRPr="0019657B" w:rsidRDefault="00051A20" w:rsidP="0019657B">
      <w:pPr>
        <w:pStyle w:val="ListParagraph"/>
        <w:numPr>
          <w:ilvl w:val="0"/>
          <w:numId w:val="13"/>
        </w:numPr>
        <w:rPr>
          <w:sz w:val="32"/>
          <w:szCs w:val="32"/>
        </w:rPr>
      </w:pPr>
      <w:r>
        <w:rPr>
          <w:b/>
          <w:bCs/>
          <w:sz w:val="32"/>
          <w:szCs w:val="32"/>
        </w:rPr>
        <w:t xml:space="preserve">Truthiness </w:t>
      </w:r>
      <w:r w:rsidRPr="00051A20">
        <w:rPr>
          <w:sz w:val="32"/>
          <w:szCs w:val="32"/>
        </w:rPr>
        <w:t>(</w:t>
      </w:r>
      <w:r w:rsidR="00855B0E" w:rsidRPr="00051A20">
        <w:rPr>
          <w:sz w:val="32"/>
          <w:szCs w:val="32"/>
        </w:rPr>
        <w:t>True or False</w:t>
      </w:r>
      <w:r w:rsidRPr="00051A20">
        <w:rPr>
          <w:sz w:val="32"/>
          <w:szCs w:val="32"/>
        </w:rPr>
        <w:t>)</w:t>
      </w:r>
      <w:r w:rsidR="007C0748" w:rsidRPr="00051A20">
        <w:rPr>
          <w:sz w:val="32"/>
          <w:szCs w:val="32"/>
        </w:rPr>
        <w:br/>
      </w:r>
      <w:r w:rsidR="007C0748" w:rsidRPr="007C0748">
        <w:rPr>
          <w:sz w:val="32"/>
          <w:szCs w:val="32"/>
        </w:rPr>
        <w:t>Reads: Information has value</w:t>
      </w:r>
    </w:p>
    <w:p w:rsidR="005702C4" w:rsidRPr="002E091E" w:rsidRDefault="005702C4" w:rsidP="00E40F2C">
      <w:pPr>
        <w:rPr>
          <w:sz w:val="32"/>
          <w:szCs w:val="32"/>
        </w:rPr>
      </w:pPr>
    </w:p>
    <w:sectPr w:rsidR="005702C4" w:rsidRPr="002E09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D42BC"/>
    <w:multiLevelType w:val="hybridMultilevel"/>
    <w:tmpl w:val="49C2F556"/>
    <w:lvl w:ilvl="0" w:tplc="641E5E6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9009B"/>
    <w:multiLevelType w:val="hybridMultilevel"/>
    <w:tmpl w:val="EA7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1EC1"/>
    <w:multiLevelType w:val="hybridMultilevel"/>
    <w:tmpl w:val="78C20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1F778D"/>
    <w:multiLevelType w:val="hybridMultilevel"/>
    <w:tmpl w:val="2C146094"/>
    <w:lvl w:ilvl="0" w:tplc="2CA65C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D36A5"/>
    <w:multiLevelType w:val="hybridMultilevel"/>
    <w:tmpl w:val="5F30485A"/>
    <w:lvl w:ilvl="0" w:tplc="2CA65C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162C89"/>
    <w:multiLevelType w:val="hybridMultilevel"/>
    <w:tmpl w:val="532AE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E81BE7"/>
    <w:multiLevelType w:val="hybridMultilevel"/>
    <w:tmpl w:val="4C78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A24609"/>
    <w:multiLevelType w:val="hybridMultilevel"/>
    <w:tmpl w:val="1B54D600"/>
    <w:lvl w:ilvl="0" w:tplc="2CA65C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63761F"/>
    <w:multiLevelType w:val="hybridMultilevel"/>
    <w:tmpl w:val="B750108A"/>
    <w:lvl w:ilvl="0" w:tplc="2CA65C1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01464C"/>
    <w:multiLevelType w:val="hybridMultilevel"/>
    <w:tmpl w:val="636A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34928"/>
    <w:multiLevelType w:val="hybridMultilevel"/>
    <w:tmpl w:val="8CB46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EC82D8F"/>
    <w:multiLevelType w:val="hybridMultilevel"/>
    <w:tmpl w:val="17CC5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BC4CC8"/>
    <w:multiLevelType w:val="hybridMultilevel"/>
    <w:tmpl w:val="0734A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1"/>
  </w:num>
  <w:num w:numId="5">
    <w:abstractNumId w:val="2"/>
  </w:num>
  <w:num w:numId="6">
    <w:abstractNumId w:val="7"/>
  </w:num>
  <w:num w:numId="7">
    <w:abstractNumId w:val="4"/>
  </w:num>
  <w:num w:numId="8">
    <w:abstractNumId w:val="9"/>
  </w:num>
  <w:num w:numId="9">
    <w:abstractNumId w:val="8"/>
  </w:num>
  <w:num w:numId="10">
    <w:abstractNumId w:val="0"/>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CE2"/>
    <w:rsid w:val="00015098"/>
    <w:rsid w:val="00015CDD"/>
    <w:rsid w:val="00023C4C"/>
    <w:rsid w:val="0002583C"/>
    <w:rsid w:val="00050D94"/>
    <w:rsid w:val="00051A20"/>
    <w:rsid w:val="00056414"/>
    <w:rsid w:val="00062344"/>
    <w:rsid w:val="00065140"/>
    <w:rsid w:val="0007059C"/>
    <w:rsid w:val="000776A5"/>
    <w:rsid w:val="00080AAF"/>
    <w:rsid w:val="000848E5"/>
    <w:rsid w:val="000A4FA1"/>
    <w:rsid w:val="000A671A"/>
    <w:rsid w:val="000B44B6"/>
    <w:rsid w:val="000B5B14"/>
    <w:rsid w:val="000C5B5B"/>
    <w:rsid w:val="000D290D"/>
    <w:rsid w:val="000D7137"/>
    <w:rsid w:val="000D7DFF"/>
    <w:rsid w:val="000F5989"/>
    <w:rsid w:val="00101C2D"/>
    <w:rsid w:val="00113752"/>
    <w:rsid w:val="00122561"/>
    <w:rsid w:val="0013181D"/>
    <w:rsid w:val="00145779"/>
    <w:rsid w:val="00166B37"/>
    <w:rsid w:val="0018068D"/>
    <w:rsid w:val="00186D09"/>
    <w:rsid w:val="00191C3F"/>
    <w:rsid w:val="001924B1"/>
    <w:rsid w:val="0019657B"/>
    <w:rsid w:val="001A47AD"/>
    <w:rsid w:val="001A4EDB"/>
    <w:rsid w:val="001A7BF2"/>
    <w:rsid w:val="001C44D9"/>
    <w:rsid w:val="001D14D4"/>
    <w:rsid w:val="00214AC4"/>
    <w:rsid w:val="0022351A"/>
    <w:rsid w:val="002523B0"/>
    <w:rsid w:val="00273387"/>
    <w:rsid w:val="00273C80"/>
    <w:rsid w:val="00280E7F"/>
    <w:rsid w:val="00280EA8"/>
    <w:rsid w:val="002820C0"/>
    <w:rsid w:val="002853BD"/>
    <w:rsid w:val="0028688E"/>
    <w:rsid w:val="00291FC0"/>
    <w:rsid w:val="00297A43"/>
    <w:rsid w:val="002A5CE2"/>
    <w:rsid w:val="002B1A40"/>
    <w:rsid w:val="002C21D3"/>
    <w:rsid w:val="002C7EAA"/>
    <w:rsid w:val="002D1BCF"/>
    <w:rsid w:val="002D5033"/>
    <w:rsid w:val="002E091E"/>
    <w:rsid w:val="002E76CF"/>
    <w:rsid w:val="002F6E79"/>
    <w:rsid w:val="002F73E1"/>
    <w:rsid w:val="00303555"/>
    <w:rsid w:val="0030602C"/>
    <w:rsid w:val="00320F49"/>
    <w:rsid w:val="003344C3"/>
    <w:rsid w:val="00334969"/>
    <w:rsid w:val="003518FC"/>
    <w:rsid w:val="00351D5F"/>
    <w:rsid w:val="00370798"/>
    <w:rsid w:val="003755E2"/>
    <w:rsid w:val="0038733D"/>
    <w:rsid w:val="00396446"/>
    <w:rsid w:val="003B7139"/>
    <w:rsid w:val="003C0119"/>
    <w:rsid w:val="003C0E7B"/>
    <w:rsid w:val="003C1F35"/>
    <w:rsid w:val="003C2A12"/>
    <w:rsid w:val="003D725A"/>
    <w:rsid w:val="003F27CC"/>
    <w:rsid w:val="003F380F"/>
    <w:rsid w:val="003F5768"/>
    <w:rsid w:val="0040366F"/>
    <w:rsid w:val="004109F8"/>
    <w:rsid w:val="00437414"/>
    <w:rsid w:val="00474EC0"/>
    <w:rsid w:val="004848D0"/>
    <w:rsid w:val="00492686"/>
    <w:rsid w:val="00494985"/>
    <w:rsid w:val="004A27A5"/>
    <w:rsid w:val="004A312F"/>
    <w:rsid w:val="004A6426"/>
    <w:rsid w:val="004C6447"/>
    <w:rsid w:val="004C6DDE"/>
    <w:rsid w:val="004E2AD1"/>
    <w:rsid w:val="004E4E9D"/>
    <w:rsid w:val="004E5401"/>
    <w:rsid w:val="0051048F"/>
    <w:rsid w:val="0051566E"/>
    <w:rsid w:val="00531234"/>
    <w:rsid w:val="00545A5A"/>
    <w:rsid w:val="005539A9"/>
    <w:rsid w:val="00560C8F"/>
    <w:rsid w:val="005702C4"/>
    <w:rsid w:val="0057076F"/>
    <w:rsid w:val="005728A9"/>
    <w:rsid w:val="00581270"/>
    <w:rsid w:val="005846B1"/>
    <w:rsid w:val="00590365"/>
    <w:rsid w:val="00595EB7"/>
    <w:rsid w:val="005A47E9"/>
    <w:rsid w:val="005A7301"/>
    <w:rsid w:val="005B0EC0"/>
    <w:rsid w:val="005E24C7"/>
    <w:rsid w:val="00605799"/>
    <w:rsid w:val="00610B6D"/>
    <w:rsid w:val="00617C0B"/>
    <w:rsid w:val="00623005"/>
    <w:rsid w:val="00631CB2"/>
    <w:rsid w:val="00650C66"/>
    <w:rsid w:val="00650FD9"/>
    <w:rsid w:val="00661E14"/>
    <w:rsid w:val="00670CB5"/>
    <w:rsid w:val="00671445"/>
    <w:rsid w:val="0067315F"/>
    <w:rsid w:val="00676482"/>
    <w:rsid w:val="00686F0F"/>
    <w:rsid w:val="0069362F"/>
    <w:rsid w:val="006A5703"/>
    <w:rsid w:val="006B4AA1"/>
    <w:rsid w:val="006B52A3"/>
    <w:rsid w:val="006B641B"/>
    <w:rsid w:val="006B69E5"/>
    <w:rsid w:val="006C36EC"/>
    <w:rsid w:val="006C466E"/>
    <w:rsid w:val="006C4FC2"/>
    <w:rsid w:val="006C7E65"/>
    <w:rsid w:val="006D701B"/>
    <w:rsid w:val="006E3302"/>
    <w:rsid w:val="006E3BE9"/>
    <w:rsid w:val="006F5B81"/>
    <w:rsid w:val="00705335"/>
    <w:rsid w:val="0070628A"/>
    <w:rsid w:val="00711BD4"/>
    <w:rsid w:val="00723B2B"/>
    <w:rsid w:val="00732CB7"/>
    <w:rsid w:val="00740656"/>
    <w:rsid w:val="00741DFE"/>
    <w:rsid w:val="00744A15"/>
    <w:rsid w:val="00763807"/>
    <w:rsid w:val="007A5B9D"/>
    <w:rsid w:val="007A7306"/>
    <w:rsid w:val="007C060B"/>
    <w:rsid w:val="007C0748"/>
    <w:rsid w:val="007C4F10"/>
    <w:rsid w:val="007D785F"/>
    <w:rsid w:val="007E4C59"/>
    <w:rsid w:val="007E5948"/>
    <w:rsid w:val="00803D7A"/>
    <w:rsid w:val="00804956"/>
    <w:rsid w:val="00806D54"/>
    <w:rsid w:val="008071A2"/>
    <w:rsid w:val="0081078B"/>
    <w:rsid w:val="0081561B"/>
    <w:rsid w:val="00820132"/>
    <w:rsid w:val="0082061A"/>
    <w:rsid w:val="00827C41"/>
    <w:rsid w:val="00851A1A"/>
    <w:rsid w:val="00855B0E"/>
    <w:rsid w:val="008633E7"/>
    <w:rsid w:val="00872A1D"/>
    <w:rsid w:val="00873A9F"/>
    <w:rsid w:val="00880F46"/>
    <w:rsid w:val="008B00D3"/>
    <w:rsid w:val="008B624C"/>
    <w:rsid w:val="008C5600"/>
    <w:rsid w:val="008D3848"/>
    <w:rsid w:val="008E1004"/>
    <w:rsid w:val="008E6A29"/>
    <w:rsid w:val="008F18E6"/>
    <w:rsid w:val="0090130A"/>
    <w:rsid w:val="009112A7"/>
    <w:rsid w:val="00912E2B"/>
    <w:rsid w:val="0091377B"/>
    <w:rsid w:val="00937979"/>
    <w:rsid w:val="0098449A"/>
    <w:rsid w:val="00987B04"/>
    <w:rsid w:val="009B4E34"/>
    <w:rsid w:val="009B63AB"/>
    <w:rsid w:val="009B703D"/>
    <w:rsid w:val="009E04B5"/>
    <w:rsid w:val="009E1250"/>
    <w:rsid w:val="009F12D5"/>
    <w:rsid w:val="00A13531"/>
    <w:rsid w:val="00A265EB"/>
    <w:rsid w:val="00A3761D"/>
    <w:rsid w:val="00A63847"/>
    <w:rsid w:val="00A737E8"/>
    <w:rsid w:val="00A77A9C"/>
    <w:rsid w:val="00A83600"/>
    <w:rsid w:val="00A91295"/>
    <w:rsid w:val="00A95E79"/>
    <w:rsid w:val="00A972B1"/>
    <w:rsid w:val="00AB3149"/>
    <w:rsid w:val="00AB5582"/>
    <w:rsid w:val="00AC049A"/>
    <w:rsid w:val="00AC7F46"/>
    <w:rsid w:val="00AD0487"/>
    <w:rsid w:val="00AE39E7"/>
    <w:rsid w:val="00AE502D"/>
    <w:rsid w:val="00B07C33"/>
    <w:rsid w:val="00B148CB"/>
    <w:rsid w:val="00B2055C"/>
    <w:rsid w:val="00B33E5E"/>
    <w:rsid w:val="00B372D3"/>
    <w:rsid w:val="00B4198E"/>
    <w:rsid w:val="00B53186"/>
    <w:rsid w:val="00B56898"/>
    <w:rsid w:val="00B56D15"/>
    <w:rsid w:val="00B664F6"/>
    <w:rsid w:val="00B808CD"/>
    <w:rsid w:val="00B84651"/>
    <w:rsid w:val="00B86549"/>
    <w:rsid w:val="00B87057"/>
    <w:rsid w:val="00BA5609"/>
    <w:rsid w:val="00BB11D9"/>
    <w:rsid w:val="00BC64A7"/>
    <w:rsid w:val="00BD2232"/>
    <w:rsid w:val="00BD330F"/>
    <w:rsid w:val="00BD53F4"/>
    <w:rsid w:val="00BE2A2C"/>
    <w:rsid w:val="00BE7129"/>
    <w:rsid w:val="00BF2E17"/>
    <w:rsid w:val="00C01331"/>
    <w:rsid w:val="00C16047"/>
    <w:rsid w:val="00C24A01"/>
    <w:rsid w:val="00C370CA"/>
    <w:rsid w:val="00C400CC"/>
    <w:rsid w:val="00C40586"/>
    <w:rsid w:val="00C56D61"/>
    <w:rsid w:val="00C571D2"/>
    <w:rsid w:val="00C62B7F"/>
    <w:rsid w:val="00C70F66"/>
    <w:rsid w:val="00C76844"/>
    <w:rsid w:val="00C8795E"/>
    <w:rsid w:val="00C950B7"/>
    <w:rsid w:val="00CA0584"/>
    <w:rsid w:val="00CE124A"/>
    <w:rsid w:val="00CF130D"/>
    <w:rsid w:val="00CF2770"/>
    <w:rsid w:val="00CF4341"/>
    <w:rsid w:val="00CF7163"/>
    <w:rsid w:val="00CF767B"/>
    <w:rsid w:val="00D07133"/>
    <w:rsid w:val="00D26B78"/>
    <w:rsid w:val="00D30F70"/>
    <w:rsid w:val="00D310B9"/>
    <w:rsid w:val="00D370A4"/>
    <w:rsid w:val="00D60B32"/>
    <w:rsid w:val="00D70830"/>
    <w:rsid w:val="00D81E50"/>
    <w:rsid w:val="00D83555"/>
    <w:rsid w:val="00D8387F"/>
    <w:rsid w:val="00DA0B5E"/>
    <w:rsid w:val="00DA3E97"/>
    <w:rsid w:val="00DC6430"/>
    <w:rsid w:val="00DD2D59"/>
    <w:rsid w:val="00E07C3F"/>
    <w:rsid w:val="00E11568"/>
    <w:rsid w:val="00E13C01"/>
    <w:rsid w:val="00E15664"/>
    <w:rsid w:val="00E37E19"/>
    <w:rsid w:val="00E40F2C"/>
    <w:rsid w:val="00E636AF"/>
    <w:rsid w:val="00E70D4A"/>
    <w:rsid w:val="00E73D32"/>
    <w:rsid w:val="00E759D7"/>
    <w:rsid w:val="00E8041B"/>
    <w:rsid w:val="00E91738"/>
    <w:rsid w:val="00EA0A60"/>
    <w:rsid w:val="00EA3D30"/>
    <w:rsid w:val="00EA687C"/>
    <w:rsid w:val="00EC3E96"/>
    <w:rsid w:val="00EC475A"/>
    <w:rsid w:val="00ED2393"/>
    <w:rsid w:val="00ED3DEA"/>
    <w:rsid w:val="00EE3E41"/>
    <w:rsid w:val="00EE6AAB"/>
    <w:rsid w:val="00F3171C"/>
    <w:rsid w:val="00F413C9"/>
    <w:rsid w:val="00F41D6F"/>
    <w:rsid w:val="00F4209F"/>
    <w:rsid w:val="00F5651A"/>
    <w:rsid w:val="00F56B77"/>
    <w:rsid w:val="00F62E4E"/>
    <w:rsid w:val="00F81AEA"/>
    <w:rsid w:val="00F84FAC"/>
    <w:rsid w:val="00F91C2F"/>
    <w:rsid w:val="00FB1AA6"/>
    <w:rsid w:val="00FC21DC"/>
    <w:rsid w:val="00FE6E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C866A9-80AE-40DF-A758-D4FA08985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0F2C"/>
    <w:rPr>
      <w:color w:val="0563C1" w:themeColor="hyperlink"/>
      <w:u w:val="single"/>
    </w:rPr>
  </w:style>
  <w:style w:type="paragraph" w:styleId="ListParagraph">
    <w:name w:val="List Paragraph"/>
    <w:basedOn w:val="Normal"/>
    <w:uiPriority w:val="34"/>
    <w:qFormat/>
    <w:rsid w:val="00E11568"/>
    <w:pPr>
      <w:ind w:left="720"/>
      <w:contextualSpacing/>
    </w:pPr>
  </w:style>
  <w:style w:type="character" w:styleId="FollowedHyperlink">
    <w:name w:val="FollowedHyperlink"/>
    <w:basedOn w:val="DefaultParagraphFont"/>
    <w:uiPriority w:val="99"/>
    <w:semiHidden/>
    <w:unhideWhenUsed/>
    <w:rsid w:val="003F38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198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google.com/search?q=ghost+spider&amp;espv=2&amp;biw=1131&amp;bih=573&amp;source=lnms&amp;tbm=isch&amp;sa=X&amp;ved=0ahUKEwj4zMTenrnMAhUBPj4KHchoBXwQ_AUIBigB" TargetMode="External"/><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79427-8F8C-49C6-9E98-5B31F6862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4951356F</Template>
  <TotalTime>7</TotalTime>
  <Pages>10</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Beth Toren</dc:creator>
  <cp:keywords/>
  <dc:description/>
  <cp:lastModifiedBy>Beth Toren</cp:lastModifiedBy>
  <cp:revision>6</cp:revision>
  <dcterms:created xsi:type="dcterms:W3CDTF">2016-05-02T17:10:00Z</dcterms:created>
  <dcterms:modified xsi:type="dcterms:W3CDTF">2016-05-02T17:16:00Z</dcterms:modified>
</cp:coreProperties>
</file>